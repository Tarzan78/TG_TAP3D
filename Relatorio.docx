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E3105" w14:textId="60236134" w:rsidR="00D077E9" w:rsidRDefault="003A3AFD" w:rsidP="00D70D02">
      <w:r>
        <w:rPr>
          <w:noProof/>
          <w:lang w:bidi="pt-PT"/>
        </w:rPr>
        <w:drawing>
          <wp:anchor distT="0" distB="0" distL="114300" distR="114300" simplePos="0" relativeHeight="251658240" behindDoc="1" locked="0" layoutInCell="1" allowOverlap="1" wp14:anchorId="0911947F" wp14:editId="47928562">
            <wp:simplePos x="0" y="0"/>
            <wp:positionH relativeFrom="column">
              <wp:posOffset>-746760</wp:posOffset>
            </wp:positionH>
            <wp:positionV relativeFrom="page">
              <wp:align>top</wp:align>
            </wp:positionV>
            <wp:extent cx="7760970" cy="667512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7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pt-PT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57817B8" wp14:editId="00891961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tângulo 3" descr="retângulo branco para texto na cap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52C99" id="Retângulo 3" o:spid="_x0000_s1026" alt="retângulo branco para texto na cap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49ED9772" w14:textId="77777777" w:rsidTr="004639FC">
        <w:trPr>
          <w:trHeight w:val="184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E4B7964" w14:textId="130C764F" w:rsidR="00D077E9" w:rsidRDefault="00D077E9" w:rsidP="00AB02A7">
            <w:r>
              <w:rPr>
                <w:noProof/>
                <w:lang w:bidi="pt-PT"/>
              </w:rPr>
              <mc:AlternateContent>
                <mc:Choice Requires="wps">
                  <w:drawing>
                    <wp:inline distT="0" distB="0" distL="0" distR="0" wp14:anchorId="30369EF1" wp14:editId="486EB0DC">
                      <wp:extent cx="3528695" cy="1047750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047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AFA79A0" w14:textId="539B5CAD" w:rsidR="00D077E9" w:rsidRPr="004639FC" w:rsidRDefault="004639FC" w:rsidP="00D077E9">
                                  <w:pPr>
                                    <w:pStyle w:val="Ttulo"/>
                                    <w:spacing w:after="0"/>
                                  </w:pPr>
                                  <w:r w:rsidRPr="004639FC">
                                    <w:rPr>
                                      <w:lang w:bidi="pt-PT"/>
                                    </w:rPr>
                                    <w:t>Técnicas Avançadas de Programação 3D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0369EF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277.85pt;height:8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" filled="f" stroked="f" strokeweight=".5pt">
                      <v:textbox>
                        <w:txbxContent>
                          <w:p w14:paraId="0AFA79A0" w14:textId="539B5CAD" w:rsidR="00D077E9" w:rsidRPr="004639FC" w:rsidRDefault="004639FC" w:rsidP="00D077E9">
                            <w:pPr>
                              <w:pStyle w:val="Ttulo"/>
                              <w:spacing w:after="0"/>
                            </w:pPr>
                            <w:r w:rsidRPr="004639FC">
                              <w:rPr>
                                <w:lang w:bidi="pt-PT"/>
                              </w:rPr>
                              <w:t>Técnicas Avançadas de Programação 3D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0D50EAF" w14:textId="77777777" w:rsidR="00D077E9" w:rsidRDefault="00D077E9" w:rsidP="00AB02A7">
            <w:r>
              <w:rPr>
                <w:noProof/>
                <w:lang w:bidi="pt-PT"/>
              </w:rPr>
              <mc:AlternateContent>
                <mc:Choice Requires="wps">
                  <w:drawing>
                    <wp:inline distT="0" distB="0" distL="0" distR="0" wp14:anchorId="4E37A39A" wp14:editId="4D142FDE">
                      <wp:extent cx="1390918" cy="0"/>
                      <wp:effectExtent l="0" t="19050" r="19050" b="19050"/>
                      <wp:docPr id="5" name="Conexão Reta 5" descr="separad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73EEE75" id="Conexão Reta 5" o:spid="_x0000_s1026" alt="separad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007CAC60" w14:textId="63F9E744" w:rsidR="004639FC" w:rsidRDefault="004639FC" w:rsidP="00AB02A7"/>
        </w:tc>
      </w:tr>
      <w:tr w:rsidR="00D077E9" w14:paraId="04431392" w14:textId="77777777" w:rsidTr="005E62AA">
        <w:trPr>
          <w:trHeight w:val="72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AD7CF93" w14:textId="4C0CAF76" w:rsidR="00D077E9" w:rsidRDefault="00D077E9" w:rsidP="00AB02A7">
            <w:pPr>
              <w:rPr>
                <w:noProof/>
              </w:rPr>
            </w:pPr>
          </w:p>
        </w:tc>
      </w:tr>
      <w:tr w:rsidR="00D077E9" w14:paraId="6598BB3C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BB8028C9AD5D449BBAC8EDB33B700091"/>
              </w:placeholder>
              <w15:appearance w15:val="hidden"/>
            </w:sdtPr>
            <w:sdtEndPr/>
            <w:sdtContent>
              <w:p w14:paraId="1C52815D" w14:textId="6F769427" w:rsidR="00D077E9" w:rsidRDefault="004639FC" w:rsidP="00AB02A7">
                <w:r>
                  <w:t xml:space="preserve">Trabalho </w:t>
                </w:r>
                <w:r w:rsidR="00F32D61">
                  <w:t>de Grupo</w:t>
                </w:r>
              </w:p>
            </w:sdtContent>
          </w:sdt>
          <w:p w14:paraId="24397E8A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pt-PT"/>
              </w:rPr>
              <mc:AlternateContent>
                <mc:Choice Requires="wps">
                  <w:drawing>
                    <wp:inline distT="0" distB="0" distL="0" distR="0" wp14:anchorId="64A5D91F" wp14:editId="498778F7">
                      <wp:extent cx="1493949" cy="0"/>
                      <wp:effectExtent l="0" t="19050" r="30480" b="19050"/>
                      <wp:docPr id="6" name="Conexão Reta 6" descr="separad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DA3A47C" id="Conexão Reta 6" o:spid="_x0000_s1026" alt="separad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4CB83EFC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535534FE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06DEE040" w14:textId="32C0F605" w:rsidR="00D077E9" w:rsidRDefault="00E428B1" w:rsidP="00C07EEF">
            <w:sdt>
              <w:sdtPr>
                <w:id w:val="-1740469667"/>
                <w:placeholder>
                  <w:docPart w:val="7F3DD4B39A6E45429D9D562C43282704"/>
                </w:placeholder>
                <w15:appearance w15:val="hidden"/>
              </w:sdtPr>
              <w:sdtEndPr/>
              <w:sdtContent>
                <w:r w:rsidR="00406CF5">
                  <w:t xml:space="preserve">Relatório </w:t>
                </w:r>
                <w:r w:rsidR="0089251F">
                  <w:t>D</w:t>
                </w:r>
                <w:r w:rsidR="00406CF5">
                  <w:t xml:space="preserve">o </w:t>
                </w:r>
                <w:r w:rsidR="00C07EEF">
                  <w:t>T</w:t>
                </w:r>
                <w:r w:rsidR="00406CF5">
                  <w:t>r</w:t>
                </w:r>
                <w:r w:rsidR="00C07EEF">
                  <w:t>abalho Prático</w:t>
                </w:r>
              </w:sdtContent>
            </w:sdt>
          </w:p>
          <w:p w14:paraId="2F4DA0E9" w14:textId="22C9640F" w:rsidR="00D077E9" w:rsidRDefault="00D077E9" w:rsidP="00AB02A7">
            <w:r w:rsidRPr="00B231E5">
              <w:rPr>
                <w:lang w:bidi="pt-PT"/>
              </w:rPr>
              <w:t xml:space="preserve">Da autoria de: </w:t>
            </w:r>
          </w:p>
          <w:p w14:paraId="1D26F1B1" w14:textId="5797F852" w:rsidR="00C07EEF" w:rsidRDefault="00C07EEF" w:rsidP="00AB02A7">
            <w:r>
              <w:t>José Carlos Ferreira 16609</w:t>
            </w:r>
          </w:p>
          <w:p w14:paraId="334C0E56" w14:textId="0A668627" w:rsidR="00F32D61" w:rsidRDefault="00F32D61" w:rsidP="00F32D61">
            <w:r>
              <w:t>Nuno José da Silva Antunes 15352</w:t>
            </w:r>
          </w:p>
          <w:p w14:paraId="7C1E5912" w14:textId="77777777" w:rsidR="00F32D61" w:rsidRDefault="00F32D61" w:rsidP="00AB02A7"/>
          <w:p w14:paraId="5022E42F" w14:textId="19345F93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2F53D6AC" w14:textId="599656C9" w:rsidR="00D077E9" w:rsidRDefault="00AB02A7">
      <w:pPr>
        <w:spacing w:after="200"/>
      </w:pPr>
      <w:r w:rsidRPr="00D967AC">
        <w:rPr>
          <w:noProof/>
          <w:lang w:bidi="pt-PT"/>
        </w:rPr>
        <w:drawing>
          <wp:anchor distT="0" distB="0" distL="114300" distR="114300" simplePos="0" relativeHeight="251661312" behindDoc="0" locked="0" layoutInCell="1" allowOverlap="1" wp14:anchorId="6D387B7D" wp14:editId="7834744F">
            <wp:simplePos x="0" y="0"/>
            <wp:positionH relativeFrom="column">
              <wp:posOffset>4526280</wp:posOffset>
            </wp:positionH>
            <wp:positionV relativeFrom="paragraph">
              <wp:posOffset>7288530</wp:posOffset>
            </wp:positionV>
            <wp:extent cx="2232660" cy="1722120"/>
            <wp:effectExtent l="0" t="0" r="0" b="0"/>
            <wp:wrapNone/>
            <wp:docPr id="12" name="Grá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pt-P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F9E53F1" wp14:editId="53141D2F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D299B" id="Retângulo 2" o:spid="_x0000_s1026" alt="retângulo colorid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" fillcolor="#194868 [1605]" stroked="f" strokeweight="2pt">
                <w10:wrap anchory="page"/>
              </v:rect>
            </w:pict>
          </mc:Fallback>
        </mc:AlternateContent>
      </w:r>
      <w:r w:rsidR="00D077E9">
        <w:rPr>
          <w:lang w:bidi="pt-PT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-146272111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1EDBC26" w14:textId="664FB3CF" w:rsidR="00F32D61" w:rsidRDefault="00F32D61">
          <w:pPr>
            <w:pStyle w:val="Cabealhodondice"/>
          </w:pPr>
          <w:r>
            <w:t>Índice</w:t>
          </w:r>
        </w:p>
        <w:p w14:paraId="3A5B81C5" w14:textId="15E661DB" w:rsidR="006F4FA0" w:rsidRDefault="00F32D61">
          <w:pPr>
            <w:pStyle w:val="ndice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540671" w:history="1">
            <w:r w:rsidR="006F4FA0" w:rsidRPr="00E24CA8">
              <w:rPr>
                <w:rStyle w:val="Hiperligao"/>
                <w:noProof/>
                <w:lang w:bidi="pt-PT"/>
              </w:rPr>
              <w:t>Introdução</w:t>
            </w:r>
            <w:r w:rsidR="006F4FA0">
              <w:rPr>
                <w:noProof/>
                <w:webHidden/>
              </w:rPr>
              <w:tab/>
            </w:r>
            <w:r w:rsidR="006F4FA0">
              <w:rPr>
                <w:noProof/>
                <w:webHidden/>
              </w:rPr>
              <w:fldChar w:fldCharType="begin"/>
            </w:r>
            <w:r w:rsidR="006F4FA0">
              <w:rPr>
                <w:noProof/>
                <w:webHidden/>
              </w:rPr>
              <w:instrText xml:space="preserve"> PAGEREF _Toc105540671 \h </w:instrText>
            </w:r>
            <w:r w:rsidR="006F4FA0">
              <w:rPr>
                <w:noProof/>
                <w:webHidden/>
              </w:rPr>
            </w:r>
            <w:r w:rsidR="006F4FA0">
              <w:rPr>
                <w:noProof/>
                <w:webHidden/>
              </w:rPr>
              <w:fldChar w:fldCharType="separate"/>
            </w:r>
            <w:r w:rsidR="006F4FA0">
              <w:rPr>
                <w:noProof/>
                <w:webHidden/>
              </w:rPr>
              <w:t>3</w:t>
            </w:r>
            <w:r w:rsidR="006F4FA0">
              <w:rPr>
                <w:noProof/>
                <w:webHidden/>
              </w:rPr>
              <w:fldChar w:fldCharType="end"/>
            </w:r>
          </w:hyperlink>
        </w:p>
        <w:p w14:paraId="638E23C1" w14:textId="7D4AAD48" w:rsidR="006F4FA0" w:rsidRDefault="006F4FA0">
          <w:pPr>
            <w:pStyle w:val="ndice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05540672" w:history="1">
            <w:r w:rsidRPr="00E24CA8">
              <w:rPr>
                <w:rStyle w:val="Hiperligao"/>
                <w:noProof/>
                <w:lang w:bidi="pt-PT"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_Toc105540672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E7E00" w14:textId="19AB3D18" w:rsidR="006F4FA0" w:rsidRDefault="006F4FA0">
          <w:pPr>
            <w:pStyle w:val="ndice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05540673" w:history="1">
            <w:r w:rsidRPr="00E24CA8">
              <w:rPr>
                <w:rStyle w:val="Hiperligao"/>
                <w:noProof/>
                <w:lang w:bidi="pt-PT"/>
              </w:rPr>
              <w:t>Shader Enemy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_Toc105540673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4AC80" w14:textId="79732CB9" w:rsidR="006F4FA0" w:rsidRDefault="006F4FA0">
          <w:pPr>
            <w:pStyle w:val="ndice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05540674" w:history="1">
            <w:r w:rsidRPr="00E24CA8">
              <w:rPr>
                <w:rStyle w:val="Hiperligao"/>
                <w:noProof/>
                <w:lang w:bidi="pt-PT"/>
              </w:rPr>
              <w:t>Shader FireMag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_Toc105540674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A96EC" w14:textId="37A265A3" w:rsidR="006F4FA0" w:rsidRDefault="006F4FA0">
          <w:pPr>
            <w:pStyle w:val="ndice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05540675" w:history="1">
            <w:r w:rsidRPr="00E24CA8">
              <w:rPr>
                <w:rStyle w:val="Hiperligao"/>
                <w:noProof/>
              </w:rPr>
              <w:t>Scared Shader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_Toc105540675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CAF35" w14:textId="5C678D5A" w:rsidR="006F4FA0" w:rsidRDefault="006F4FA0">
          <w:pPr>
            <w:pStyle w:val="ndice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05540676" w:history="1">
            <w:r w:rsidRPr="00E24CA8">
              <w:rPr>
                <w:rStyle w:val="Hiperligao"/>
                <w:noProof/>
              </w:rPr>
              <w:t>Desabilitar Oceanos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_Toc105540676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A4511" w14:textId="7C1D9A09" w:rsidR="006F4FA0" w:rsidRDefault="006F4FA0">
          <w:pPr>
            <w:pStyle w:val="ndice3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05540677" w:history="1">
            <w:r w:rsidRPr="00E24CA8">
              <w:rPr>
                <w:rStyle w:val="Hiperligao"/>
                <w:noProof/>
              </w:rPr>
              <w:t>Pequena Melhoria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_Toc105540677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87B97" w14:textId="35772B83" w:rsidR="006F4FA0" w:rsidRDefault="006F4FA0">
          <w:pPr>
            <w:pStyle w:val="ndice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05540678" w:history="1">
            <w:r w:rsidRPr="00E24CA8">
              <w:rPr>
                <w:rStyle w:val="Hiperligao"/>
                <w:noProof/>
              </w:rPr>
              <w:t>Nova Textura de Oceano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_Toc105540678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9FE3C" w14:textId="41DF1C08" w:rsidR="006F4FA0" w:rsidRDefault="006F4FA0">
          <w:pPr>
            <w:pStyle w:val="ndice3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05540679" w:history="1">
            <w:r w:rsidRPr="00E24CA8">
              <w:rPr>
                <w:rStyle w:val="Hiperligao"/>
                <w:noProof/>
              </w:rPr>
              <w:t>Animação da Textura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_Toc105540679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B2E58" w14:textId="5B4219EB" w:rsidR="006F4FA0" w:rsidRDefault="006F4FA0">
          <w:pPr>
            <w:pStyle w:val="ndice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05540680" w:history="1">
            <w:r w:rsidRPr="00E24CA8">
              <w:rPr>
                <w:rStyle w:val="Hiperligao"/>
                <w:noProof/>
              </w:rPr>
              <w:t>Textura no Interior da Esfera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_Toc105540680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DCB0C" w14:textId="10E11B1F" w:rsidR="006F4FA0" w:rsidRDefault="006F4FA0">
          <w:pPr>
            <w:pStyle w:val="ndice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05540681" w:history="1">
            <w:r w:rsidRPr="00E24CA8">
              <w:rPr>
                <w:rStyle w:val="Hiperligao"/>
                <w:noProof/>
              </w:rPr>
              <w:t>Melhoria Nuvens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_Toc105540681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7C151" w14:textId="0A13667A" w:rsidR="00F32D61" w:rsidRDefault="00F32D61">
          <w:r>
            <w:rPr>
              <w:bCs/>
            </w:rPr>
            <w:fldChar w:fldCharType="end"/>
          </w:r>
        </w:p>
      </w:sdtContent>
    </w:sdt>
    <w:p w14:paraId="62670EA2" w14:textId="77777777" w:rsidR="00F32D61" w:rsidRDefault="00F32D61" w:rsidP="00B832F3">
      <w:pPr>
        <w:spacing w:before="24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bidi="pt-PT"/>
        </w:rPr>
      </w:pPr>
    </w:p>
    <w:p w14:paraId="46F15277" w14:textId="77777777" w:rsidR="00F32D61" w:rsidRDefault="00F32D61" w:rsidP="00B832F3">
      <w:pPr>
        <w:spacing w:before="24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bidi="pt-PT"/>
        </w:rPr>
      </w:pPr>
    </w:p>
    <w:p w14:paraId="0CA5CB10" w14:textId="77777777" w:rsidR="00F32D61" w:rsidRDefault="00F32D61" w:rsidP="00B832F3">
      <w:pPr>
        <w:spacing w:before="24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bidi="pt-PT"/>
        </w:rPr>
      </w:pPr>
    </w:p>
    <w:p w14:paraId="76416CF8" w14:textId="77777777" w:rsidR="00F32D61" w:rsidRDefault="00F32D61" w:rsidP="00B832F3">
      <w:pPr>
        <w:spacing w:before="24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bidi="pt-PT"/>
        </w:rPr>
      </w:pPr>
    </w:p>
    <w:p w14:paraId="24A231A8" w14:textId="77777777" w:rsidR="00F32D61" w:rsidRDefault="00F32D61" w:rsidP="00B832F3">
      <w:pPr>
        <w:spacing w:before="24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bidi="pt-PT"/>
        </w:rPr>
      </w:pPr>
    </w:p>
    <w:p w14:paraId="2B42DC63" w14:textId="77777777" w:rsidR="00F32D61" w:rsidRDefault="00F32D61" w:rsidP="00B832F3">
      <w:pPr>
        <w:spacing w:before="24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bidi="pt-PT"/>
        </w:rPr>
      </w:pPr>
    </w:p>
    <w:p w14:paraId="054AA01A" w14:textId="77777777" w:rsidR="00F32D61" w:rsidRDefault="00F32D61" w:rsidP="00B832F3">
      <w:pPr>
        <w:spacing w:before="24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bidi="pt-PT"/>
        </w:rPr>
      </w:pPr>
    </w:p>
    <w:p w14:paraId="7639F7DB" w14:textId="77777777" w:rsidR="00F32D61" w:rsidRDefault="00F32D61" w:rsidP="00B832F3">
      <w:pPr>
        <w:spacing w:before="24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bidi="pt-PT"/>
        </w:rPr>
      </w:pPr>
    </w:p>
    <w:p w14:paraId="172DDB23" w14:textId="00E1EC7C" w:rsidR="00616E1B" w:rsidRPr="00616E1B" w:rsidRDefault="00616E1B" w:rsidP="00F32D61">
      <w:pPr>
        <w:pStyle w:val="Ttulo1"/>
        <w:rPr>
          <w:lang w:bidi="pt-PT"/>
        </w:rPr>
      </w:pPr>
      <w:bookmarkStart w:id="0" w:name="_Toc105540671"/>
      <w:r w:rsidRPr="00616E1B">
        <w:rPr>
          <w:lang w:bidi="pt-PT"/>
        </w:rPr>
        <w:lastRenderedPageBreak/>
        <w:t>Introdução</w:t>
      </w:r>
      <w:bookmarkEnd w:id="0"/>
    </w:p>
    <w:p w14:paraId="21ABF14A" w14:textId="039BAA60" w:rsidR="006C37CE" w:rsidRPr="006D4C4C" w:rsidRDefault="00616E1B" w:rsidP="006C37CE">
      <w:pPr>
        <w:spacing w:before="240" w:line="360" w:lineRule="auto"/>
        <w:ind w:firstLine="720"/>
        <w:jc w:val="both"/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</w:pPr>
      <w:r w:rsidRPr="00A97970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Para este trabalho prático, desenvolvido no âmbito da unidade curricular de </w:t>
      </w:r>
      <w:r w:rsidR="004639FC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Técnicas Avançadas de Programação 3D</w:t>
      </w:r>
      <w:r w:rsidR="00FA43EA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, </w:t>
      </w:r>
      <w:r w:rsidR="00F32D61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foi definido pelo professor da UC que os alunos deveriam de desenvolver um jogo com shaders desenvolvidos por eles, com isto concluísse que </w:t>
      </w:r>
      <w:r w:rsidR="00A061A8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a característica do projeto envolva</w:t>
      </w:r>
      <w:r w:rsidR="00F32D61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a criação de um shader</w:t>
      </w:r>
      <w:r w:rsidR="006D4C4C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(Surface Shader/Unlit Shader)</w:t>
      </w:r>
      <w:r w:rsidR="00F32D61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ou mais por aluno</w:t>
      </w:r>
      <w:r w:rsidR="000B1742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.</w:t>
      </w:r>
      <w:r w:rsidR="006D4C4C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</w:t>
      </w:r>
    </w:p>
    <w:p w14:paraId="2CFB3B53" w14:textId="3D1FAF7A" w:rsidR="006C37CE" w:rsidRDefault="003011ED" w:rsidP="002C72BE">
      <w:pPr>
        <w:spacing w:before="240" w:line="360" w:lineRule="auto"/>
        <w:jc w:val="both"/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</w:pPr>
      <w:r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Para </w:t>
      </w:r>
      <w:r w:rsidR="006D4C4C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r</w:t>
      </w:r>
      <w:r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ealizar este projetos vamos construir </w:t>
      </w:r>
      <w:r w:rsidR="006D4C4C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vários</w:t>
      </w:r>
      <w:r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</w:t>
      </w:r>
      <w:r>
        <w:rPr>
          <w:rFonts w:eastAsiaTheme="majorEastAsia" w:cstheme="minorHAnsi"/>
          <w:b w:val="0"/>
          <w:bCs/>
          <w:i/>
          <w:iCs/>
          <w:color w:val="0F0D29" w:themeColor="text1"/>
          <w:kern w:val="28"/>
          <w:sz w:val="24"/>
          <w:szCs w:val="24"/>
          <w:lang w:bidi="pt-PT"/>
        </w:rPr>
        <w:t>Surface Shader</w:t>
      </w:r>
      <w:r w:rsidR="002C72BE">
        <w:rPr>
          <w:rFonts w:eastAsiaTheme="majorEastAsia" w:cstheme="minorHAnsi"/>
          <w:b w:val="0"/>
          <w:bCs/>
          <w:i/>
          <w:iCs/>
          <w:color w:val="0F0D29" w:themeColor="text1"/>
          <w:kern w:val="28"/>
          <w:sz w:val="24"/>
          <w:szCs w:val="24"/>
          <w:lang w:bidi="pt-PT"/>
        </w:rPr>
        <w:t>s</w:t>
      </w:r>
      <w:r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, </w:t>
      </w:r>
      <w:r w:rsidRPr="003011ED">
        <w:rPr>
          <w:rFonts w:eastAsiaTheme="majorEastAsia" w:cstheme="minorHAnsi"/>
          <w:b w:val="0"/>
          <w:bCs/>
          <w:i/>
          <w:iCs/>
          <w:color w:val="0F0D29" w:themeColor="text1"/>
          <w:kern w:val="28"/>
          <w:sz w:val="24"/>
          <w:szCs w:val="24"/>
          <w:lang w:bidi="pt-PT"/>
        </w:rPr>
        <w:t>Surface Shaders</w:t>
      </w:r>
      <w:r w:rsidRPr="003011ED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é uma abordagem </w:t>
      </w:r>
      <w:r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mais simplificada na criação e elaboração</w:t>
      </w:r>
      <w:r w:rsidRPr="003011ED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de código que torna muito mais fácil escrever </w:t>
      </w:r>
      <w:r w:rsidRPr="00BD2B01">
        <w:rPr>
          <w:rFonts w:eastAsiaTheme="majorEastAsia" w:cstheme="minorHAnsi"/>
          <w:b w:val="0"/>
          <w:bCs/>
          <w:i/>
          <w:iCs/>
          <w:color w:val="0F0D29" w:themeColor="text1"/>
          <w:kern w:val="28"/>
          <w:sz w:val="24"/>
          <w:szCs w:val="24"/>
          <w:lang w:bidi="pt-PT"/>
        </w:rPr>
        <w:t xml:space="preserve">shaders </w:t>
      </w:r>
      <w:r w:rsidRPr="003011ED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do que usar programas vertex/pixel s</w:t>
      </w:r>
      <w:r w:rsidRPr="00BD2B01">
        <w:rPr>
          <w:rFonts w:eastAsiaTheme="majorEastAsia" w:cstheme="minorHAnsi"/>
          <w:b w:val="0"/>
          <w:bCs/>
          <w:i/>
          <w:iCs/>
          <w:color w:val="0F0D29" w:themeColor="text1"/>
          <w:kern w:val="28"/>
          <w:sz w:val="24"/>
          <w:szCs w:val="24"/>
          <w:lang w:bidi="pt-PT"/>
        </w:rPr>
        <w:t>hader</w:t>
      </w:r>
      <w:r w:rsidRPr="003011ED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de baixo nível</w:t>
      </w:r>
      <w:r w:rsidR="002854B4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; Com o uso da função surf  </w:t>
      </w:r>
      <w:r w:rsidR="002854B4" w:rsidRPr="002854B4">
        <w:rPr>
          <w:rFonts w:ascii="Courier New" w:hAnsi="Courier New" w:cs="Courier New"/>
          <w:b w:val="0"/>
          <w:bCs/>
          <w:color w:val="0F0D29" w:themeColor="text1"/>
          <w:sz w:val="19"/>
          <w:szCs w:val="19"/>
          <w:shd w:val="clear" w:color="auto" w:fill="F9F2F4"/>
        </w:rPr>
        <w:t>void surf (Input IN, inout SurfaceOutput o)</w:t>
      </w:r>
      <w:r w:rsidR="002854B4">
        <w:rPr>
          <w:rFonts w:ascii="Courier New" w:hAnsi="Courier New" w:cs="Courier New"/>
          <w:b w:val="0"/>
          <w:bCs/>
          <w:color w:val="0F0D29" w:themeColor="text1"/>
          <w:sz w:val="19"/>
          <w:szCs w:val="19"/>
          <w:shd w:val="clear" w:color="auto" w:fill="F9F2F4"/>
        </w:rPr>
        <w:t xml:space="preserve"> </w:t>
      </w:r>
      <w:r w:rsidR="002854B4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faz uso dos input implementados no shader (por exemplo uma textura, valores float, colorpicker, entre outros) e relaciona com o output do shade</w:t>
      </w:r>
      <w:r w:rsidR="00221AC5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r realizando assim a implementação do shader no mundo.</w:t>
      </w:r>
    </w:p>
    <w:p w14:paraId="1A29753A" w14:textId="4ED2C8EA" w:rsidR="002C72BE" w:rsidRPr="002C72BE" w:rsidRDefault="00787BEF" w:rsidP="002C72BE">
      <w:pPr>
        <w:spacing w:before="240" w:line="360" w:lineRule="auto"/>
        <w:jc w:val="both"/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</w:pPr>
      <w:r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Construímos</w:t>
      </w:r>
      <w:r w:rsidR="002C72BE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também alguns </w:t>
      </w:r>
      <w:r w:rsidR="002C72BE" w:rsidRPr="002C72BE">
        <w:rPr>
          <w:rFonts w:eastAsiaTheme="majorEastAsia" w:cstheme="minorHAnsi"/>
          <w:b w:val="0"/>
          <w:bCs/>
          <w:i/>
          <w:iCs/>
          <w:color w:val="0F0D29" w:themeColor="text1"/>
          <w:kern w:val="28"/>
          <w:sz w:val="24"/>
          <w:szCs w:val="24"/>
          <w:lang w:bidi="pt-PT"/>
        </w:rPr>
        <w:t>Unlit Shader</w:t>
      </w:r>
      <w:r w:rsidR="002C72BE">
        <w:rPr>
          <w:rFonts w:eastAsiaTheme="majorEastAsia" w:cstheme="minorHAnsi"/>
          <w:b w:val="0"/>
          <w:bCs/>
          <w:i/>
          <w:iCs/>
          <w:color w:val="0F0D29" w:themeColor="text1"/>
          <w:kern w:val="28"/>
          <w:sz w:val="24"/>
          <w:szCs w:val="24"/>
          <w:lang w:bidi="pt-PT"/>
        </w:rPr>
        <w:t xml:space="preserve">s, Unlit Shaders </w:t>
      </w:r>
      <w:r w:rsidR="002C72BE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são shaders que permitem criar materiais que não são afetados </w:t>
      </w:r>
      <w:r w:rsidR="00532ACE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pela iluminação</w:t>
      </w:r>
      <w:r w:rsidR="002C72BE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, mas inclui opções para tipo de superfície, cor emissiva etc.</w:t>
      </w:r>
      <w:r w:rsidR="00532ACE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Com o uso da opção </w:t>
      </w:r>
      <w:r w:rsidR="00532ACE">
        <w:rPr>
          <w:rFonts w:ascii="Courier New" w:hAnsi="Courier New" w:cs="Courier New"/>
          <w:b w:val="0"/>
          <w:bCs/>
          <w:color w:val="0F0D29" w:themeColor="text1"/>
          <w:sz w:val="19"/>
          <w:szCs w:val="19"/>
          <w:shd w:val="clear" w:color="auto" w:fill="F9F2F4"/>
        </w:rPr>
        <w:t xml:space="preserve">Pass </w:t>
      </w:r>
      <w:r w:rsidR="00532ACE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faz uso das suas structs appdata e v2f, e também da função </w:t>
      </w:r>
      <w:r w:rsidR="00532ACE">
        <w:rPr>
          <w:rFonts w:ascii="Courier New" w:hAnsi="Courier New" w:cs="Courier New"/>
          <w:b w:val="0"/>
          <w:bCs/>
          <w:color w:val="0F0D29" w:themeColor="text1"/>
          <w:sz w:val="19"/>
          <w:szCs w:val="19"/>
          <w:shd w:val="clear" w:color="auto" w:fill="F9F2F4"/>
        </w:rPr>
        <w:t xml:space="preserve">v2f vert(appdata v) </w:t>
      </w:r>
      <w:r w:rsidR="00532ACE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onde podemos alterar o objeto como exemplo aplicar rotações, por fim também é utilizada a função </w:t>
      </w:r>
      <w:r w:rsidRPr="00787BEF">
        <w:rPr>
          <w:rFonts w:ascii="Courier New" w:hAnsi="Courier New" w:cs="Courier New"/>
          <w:b w:val="0"/>
          <w:bCs/>
          <w:color w:val="0F0D29" w:themeColor="text1"/>
          <w:sz w:val="19"/>
          <w:szCs w:val="19"/>
          <w:shd w:val="clear" w:color="auto" w:fill="F9F2F4"/>
        </w:rPr>
        <w:t>fixed4 frag(v2f i) : SV_Target</w:t>
      </w:r>
      <w:r>
        <w:rPr>
          <w:rFonts w:ascii="Courier New" w:hAnsi="Courier New" w:cs="Courier New"/>
          <w:b w:val="0"/>
          <w:bCs/>
          <w:color w:val="0F0D29" w:themeColor="text1"/>
          <w:sz w:val="19"/>
          <w:szCs w:val="19"/>
          <w:shd w:val="clear" w:color="auto" w:fill="F9F2F4"/>
        </w:rPr>
        <w:t xml:space="preserve"> </w:t>
      </w:r>
      <w:r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que é executada sempre no fim, nesta função é onde aplicamos texturas, cores, etc.</w:t>
      </w:r>
    </w:p>
    <w:p w14:paraId="3575E1EE" w14:textId="77777777" w:rsidR="002C72BE" w:rsidRPr="003011ED" w:rsidRDefault="002C72BE" w:rsidP="006D4C4C">
      <w:pPr>
        <w:spacing w:before="240" w:line="360" w:lineRule="auto"/>
        <w:ind w:firstLine="720"/>
        <w:jc w:val="both"/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</w:pPr>
    </w:p>
    <w:p w14:paraId="047D8803" w14:textId="31302C86" w:rsidR="00616E1B" w:rsidRPr="00BD2B01" w:rsidRDefault="00BD2B01" w:rsidP="00B832F3">
      <w:pPr>
        <w:spacing w:before="240"/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</w:pPr>
      <w:r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ab/>
      </w:r>
    </w:p>
    <w:p w14:paraId="736CCE40" w14:textId="5789CD75" w:rsidR="00A33015" w:rsidRDefault="00A33015" w:rsidP="00B832F3">
      <w:pPr>
        <w:spacing w:before="24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bidi="pt-PT"/>
        </w:rPr>
      </w:pPr>
    </w:p>
    <w:p w14:paraId="709D4B34" w14:textId="2FDE1333" w:rsidR="00A33015" w:rsidRDefault="00A33015" w:rsidP="00B832F3">
      <w:pPr>
        <w:spacing w:before="24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bidi="pt-PT"/>
        </w:rPr>
      </w:pPr>
    </w:p>
    <w:p w14:paraId="1CBD3143" w14:textId="77777777" w:rsidR="006D4C4C" w:rsidRPr="00616E1B" w:rsidRDefault="006D4C4C" w:rsidP="00B832F3">
      <w:pPr>
        <w:spacing w:before="24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bidi="pt-PT"/>
        </w:rPr>
      </w:pPr>
    </w:p>
    <w:p w14:paraId="5ED79C5A" w14:textId="53CD7F60" w:rsidR="00616E1B" w:rsidRPr="00616E1B" w:rsidRDefault="00A33015" w:rsidP="00787BEF">
      <w:pPr>
        <w:pStyle w:val="Ttulo1"/>
        <w:rPr>
          <w:lang w:bidi="pt-PT"/>
        </w:rPr>
      </w:pPr>
      <w:bookmarkStart w:id="1" w:name="_Toc105540672"/>
      <w:r>
        <w:rPr>
          <w:lang w:bidi="pt-PT"/>
        </w:rPr>
        <w:lastRenderedPageBreak/>
        <w:t>Desenvolvimento</w:t>
      </w:r>
      <w:bookmarkEnd w:id="1"/>
    </w:p>
    <w:p w14:paraId="5C01A03A" w14:textId="6AFE887A" w:rsidR="00AB02A7" w:rsidRDefault="00FA4B96" w:rsidP="00867B3F">
      <w:pPr>
        <w:pStyle w:val="Ttulo2"/>
        <w:rPr>
          <w:lang w:bidi="pt-PT"/>
        </w:rPr>
      </w:pPr>
      <w:bookmarkStart w:id="2" w:name="_Toc105540673"/>
      <w:r>
        <w:rPr>
          <w:lang w:bidi="pt-PT"/>
        </w:rPr>
        <w:t>Shader Enemy</w:t>
      </w:r>
      <w:bookmarkEnd w:id="2"/>
    </w:p>
    <w:p w14:paraId="3E4F8AC9" w14:textId="4115AAEF" w:rsidR="00FA4B96" w:rsidRDefault="00FA4B96" w:rsidP="006C37CE">
      <w:pPr>
        <w:spacing w:line="360" w:lineRule="auto"/>
        <w:jc w:val="both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Este shader foi criado para inimigo, o objetivo deste shader é apresentar o inimigo com a sua textura, mas quando colide com a bala o inimigo começa a dissolver-se.</w:t>
      </w:r>
    </w:p>
    <w:p w14:paraId="774B6EE8" w14:textId="77777777" w:rsidR="00645860" w:rsidRDefault="00645860" w:rsidP="006C37CE">
      <w:pPr>
        <w:spacing w:line="360" w:lineRule="auto"/>
        <w:jc w:val="both"/>
        <w:rPr>
          <w:b w:val="0"/>
          <w:bCs/>
          <w:color w:val="auto"/>
          <w:sz w:val="24"/>
          <w:szCs w:val="20"/>
        </w:rPr>
      </w:pPr>
    </w:p>
    <w:p w14:paraId="0AE5EBE7" w14:textId="23EAC38D" w:rsidR="00893BA6" w:rsidRDefault="00FA4B96" w:rsidP="006C37CE">
      <w:pPr>
        <w:spacing w:line="360" w:lineRule="auto"/>
        <w:jc w:val="both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 xml:space="preserve">Para criarmos </w:t>
      </w:r>
      <w:r w:rsidR="00893BA6">
        <w:rPr>
          <w:b w:val="0"/>
          <w:bCs/>
          <w:color w:val="auto"/>
          <w:sz w:val="24"/>
          <w:szCs w:val="20"/>
        </w:rPr>
        <w:t>o dissolve usamos um noise texture, começamos por fazer um clip a noise texture menos o valor que pretendemos dissolver. Usamos o clip para remover os valores negativos.</w:t>
      </w:r>
    </w:p>
    <w:p w14:paraId="005CC913" w14:textId="77777777" w:rsidR="00645860" w:rsidRDefault="00645860" w:rsidP="006C37CE">
      <w:pPr>
        <w:spacing w:line="360" w:lineRule="auto"/>
        <w:jc w:val="both"/>
        <w:rPr>
          <w:b w:val="0"/>
          <w:bCs/>
          <w:color w:val="auto"/>
          <w:sz w:val="24"/>
          <w:szCs w:val="20"/>
        </w:rPr>
      </w:pPr>
    </w:p>
    <w:p w14:paraId="64328846" w14:textId="51754A72" w:rsidR="00893BA6" w:rsidRPr="00893BA6" w:rsidRDefault="00893BA6" w:rsidP="006C37CE">
      <w:pPr>
        <w:spacing w:line="360" w:lineRule="auto"/>
        <w:jc w:val="both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 xml:space="preserve">Por fim verificamos onde a textura de noise menos o valor de dissolve menos </w:t>
      </w:r>
      <w:r w:rsidRPr="00893BA6">
        <w:rPr>
          <w:color w:val="auto"/>
          <w:sz w:val="24"/>
          <w:szCs w:val="20"/>
        </w:rPr>
        <w:t>0.05</w:t>
      </w:r>
      <w:r>
        <w:rPr>
          <w:color w:val="auto"/>
          <w:sz w:val="24"/>
          <w:szCs w:val="20"/>
        </w:rPr>
        <w:t xml:space="preserve"> </w:t>
      </w:r>
      <w:r>
        <w:rPr>
          <w:b w:val="0"/>
          <w:bCs/>
          <w:color w:val="auto"/>
          <w:sz w:val="24"/>
          <w:szCs w:val="20"/>
        </w:rPr>
        <w:t xml:space="preserve">se esse valor for maior que 0 começamos a realizar o dissolve, o </w:t>
      </w:r>
      <w:r w:rsidRPr="00893BA6">
        <w:rPr>
          <w:color w:val="auto"/>
          <w:sz w:val="24"/>
          <w:szCs w:val="20"/>
        </w:rPr>
        <w:t>0.05</w:t>
      </w:r>
      <w:r>
        <w:rPr>
          <w:b w:val="0"/>
          <w:bCs/>
          <w:color w:val="auto"/>
          <w:sz w:val="24"/>
          <w:szCs w:val="20"/>
        </w:rPr>
        <w:t xml:space="preserve"> é essencial pois cria um gap entre o dissolve e a texture transmitindo a ideia de que o zombie está a ser queimado.</w:t>
      </w:r>
    </w:p>
    <w:p w14:paraId="456CAEBB" w14:textId="4CEE723F" w:rsidR="00645860" w:rsidRDefault="00A1415B" w:rsidP="00645860">
      <w:pPr>
        <w:spacing w:before="24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noProof/>
          <w:color w:val="auto"/>
          <w:sz w:val="24"/>
          <w:szCs w:val="20"/>
        </w:rPr>
        <w:drawing>
          <wp:anchor distT="0" distB="0" distL="114300" distR="114300" simplePos="0" relativeHeight="251673600" behindDoc="1" locked="0" layoutInCell="1" allowOverlap="1" wp14:anchorId="42D1B003" wp14:editId="73FC2B1C">
            <wp:simplePos x="0" y="0"/>
            <wp:positionH relativeFrom="column">
              <wp:posOffset>3796665</wp:posOffset>
            </wp:positionH>
            <wp:positionV relativeFrom="paragraph">
              <wp:posOffset>280670</wp:posOffset>
            </wp:positionV>
            <wp:extent cx="1362075" cy="1819275"/>
            <wp:effectExtent l="0" t="0" r="9525" b="9525"/>
            <wp:wrapTight wrapText="bothSides">
              <wp:wrapPolygon edited="0">
                <wp:start x="0" y="0"/>
                <wp:lineTo x="0" y="21487"/>
                <wp:lineTo x="21449" y="21487"/>
                <wp:lineTo x="21449" y="0"/>
                <wp:lineTo x="0" y="0"/>
              </wp:wrapPolygon>
            </wp:wrapTight>
            <wp:docPr id="7" name="Imagem 7" descr="Uma imagem com céu, águ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céu, água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4EC2">
        <w:rPr>
          <w:b w:val="0"/>
          <w:bCs/>
          <w:noProof/>
          <w:color w:val="auto"/>
          <w:sz w:val="24"/>
          <w:szCs w:val="20"/>
        </w:rPr>
        <w:drawing>
          <wp:anchor distT="0" distB="0" distL="114300" distR="114300" simplePos="0" relativeHeight="251672576" behindDoc="1" locked="0" layoutInCell="1" allowOverlap="1" wp14:anchorId="4011858A" wp14:editId="06C1559D">
            <wp:simplePos x="0" y="0"/>
            <wp:positionH relativeFrom="margin">
              <wp:posOffset>1085850</wp:posOffset>
            </wp:positionH>
            <wp:positionV relativeFrom="paragraph">
              <wp:posOffset>328295</wp:posOffset>
            </wp:positionV>
            <wp:extent cx="1624965" cy="1790700"/>
            <wp:effectExtent l="0" t="0" r="0" b="0"/>
            <wp:wrapTight wrapText="bothSides">
              <wp:wrapPolygon edited="0">
                <wp:start x="0" y="0"/>
                <wp:lineTo x="0" y="21370"/>
                <wp:lineTo x="21271" y="21370"/>
                <wp:lineTo x="21271" y="0"/>
                <wp:lineTo x="0" y="0"/>
              </wp:wrapPolygon>
            </wp:wrapTight>
            <wp:docPr id="4" name="Imagem 4" descr="Uma imagem com céu, água, ex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céu, água, exterior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96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5645">
        <w:rPr>
          <w:b w:val="0"/>
          <w:bCs/>
          <w:noProof/>
          <w:color w:val="auto"/>
          <w:sz w:val="24"/>
          <w:szCs w:val="20"/>
        </w:rPr>
        <w:t xml:space="preserve"> </w:t>
      </w:r>
      <w:r w:rsidR="005642CB">
        <w:rPr>
          <w:b w:val="0"/>
          <w:bCs/>
          <w:color w:val="auto"/>
          <w:sz w:val="24"/>
          <w:szCs w:val="20"/>
        </w:rPr>
        <w:t xml:space="preserve"> </w:t>
      </w:r>
    </w:p>
    <w:p w14:paraId="456675CE" w14:textId="1A6918F0" w:rsidR="00CF0A10" w:rsidRDefault="00CF0A10" w:rsidP="00B832F3">
      <w:pPr>
        <w:spacing w:before="240"/>
        <w:rPr>
          <w:b w:val="0"/>
          <w:bCs/>
          <w:color w:val="auto"/>
          <w:sz w:val="24"/>
          <w:szCs w:val="20"/>
        </w:rPr>
      </w:pPr>
    </w:p>
    <w:p w14:paraId="6814C26F" w14:textId="7F741BEC" w:rsidR="00645860" w:rsidRDefault="00645860" w:rsidP="00B832F3">
      <w:pPr>
        <w:spacing w:before="240"/>
        <w:rPr>
          <w:b w:val="0"/>
          <w:bCs/>
          <w:color w:val="auto"/>
          <w:sz w:val="24"/>
          <w:szCs w:val="20"/>
        </w:rPr>
      </w:pPr>
    </w:p>
    <w:p w14:paraId="246039C0" w14:textId="098002BF" w:rsidR="00645860" w:rsidRDefault="00645860" w:rsidP="00B832F3">
      <w:pPr>
        <w:spacing w:before="240"/>
        <w:rPr>
          <w:b w:val="0"/>
          <w:bCs/>
          <w:color w:val="auto"/>
          <w:sz w:val="24"/>
          <w:szCs w:val="20"/>
        </w:rPr>
      </w:pPr>
    </w:p>
    <w:p w14:paraId="0EF60B24" w14:textId="77777777" w:rsidR="00645860" w:rsidRDefault="00645860" w:rsidP="00B832F3">
      <w:pPr>
        <w:spacing w:before="240"/>
        <w:rPr>
          <w:b w:val="0"/>
          <w:bCs/>
          <w:color w:val="auto"/>
          <w:sz w:val="24"/>
          <w:szCs w:val="20"/>
        </w:rPr>
      </w:pPr>
    </w:p>
    <w:p w14:paraId="1F3FBCE7" w14:textId="77777777" w:rsidR="00814EC2" w:rsidRDefault="00814EC2" w:rsidP="00DF497E">
      <w:pPr>
        <w:pStyle w:val="Ttulo3"/>
      </w:pPr>
    </w:p>
    <w:p w14:paraId="5FD21334" w14:textId="77777777" w:rsidR="00814EC2" w:rsidRDefault="00814EC2" w:rsidP="00DF497E">
      <w:pPr>
        <w:pStyle w:val="Ttulo3"/>
      </w:pPr>
    </w:p>
    <w:p w14:paraId="652D2122" w14:textId="77777777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00EB5BF1" w14:textId="77777777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1CFF84BE" w14:textId="77777777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7B6797E4" w14:textId="77777777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0409EB28" w14:textId="77777777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0A332F69" w14:textId="77777777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0BAA6A5B" w14:textId="77777777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6E4611C1" w14:textId="77777777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2F06401B" w14:textId="77777777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3897E3B2" w14:textId="77777777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462C648B" w14:textId="77777777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05840D01" w14:textId="55453258" w:rsidR="00DC5185" w:rsidRDefault="00A71B9B" w:rsidP="00DF497E">
      <w:pPr>
        <w:pStyle w:val="Contedos"/>
        <w:rPr>
          <w:bCs/>
          <w:color w:val="auto"/>
          <w:sz w:val="24"/>
          <w:szCs w:val="20"/>
        </w:rPr>
      </w:pPr>
      <w:r>
        <w:rPr>
          <w:bCs/>
          <w:color w:val="auto"/>
          <w:sz w:val="24"/>
          <w:szCs w:val="20"/>
        </w:rPr>
        <w:t xml:space="preserve"> </w:t>
      </w:r>
    </w:p>
    <w:p w14:paraId="1A446872" w14:textId="2555D5A6" w:rsidR="00947C0B" w:rsidRDefault="00947C0B" w:rsidP="00DF497E">
      <w:pPr>
        <w:pStyle w:val="Contedos"/>
        <w:rPr>
          <w:bCs/>
          <w:color w:val="auto"/>
          <w:sz w:val="24"/>
          <w:szCs w:val="20"/>
        </w:rPr>
      </w:pPr>
    </w:p>
    <w:p w14:paraId="1C44C8F0" w14:textId="05184A35" w:rsidR="00947C0B" w:rsidRDefault="00947C0B" w:rsidP="00DF497E">
      <w:pPr>
        <w:pStyle w:val="Contedos"/>
        <w:rPr>
          <w:bCs/>
          <w:color w:val="auto"/>
          <w:sz w:val="24"/>
          <w:szCs w:val="20"/>
        </w:rPr>
      </w:pPr>
    </w:p>
    <w:p w14:paraId="694B57D0" w14:textId="114A5D86" w:rsidR="00947C0B" w:rsidRDefault="00CD3375" w:rsidP="00CD3375">
      <w:pPr>
        <w:pStyle w:val="Ttulo2"/>
        <w:rPr>
          <w:lang w:bidi="pt-PT"/>
        </w:rPr>
      </w:pPr>
      <w:bookmarkStart w:id="3" w:name="_Toc105540674"/>
      <w:r>
        <w:rPr>
          <w:lang w:bidi="pt-PT"/>
        </w:rPr>
        <w:lastRenderedPageBreak/>
        <w:t>Shader FireMag</w:t>
      </w:r>
      <w:bookmarkEnd w:id="3"/>
    </w:p>
    <w:p w14:paraId="637C76B0" w14:textId="73FF48D5" w:rsidR="00581D19" w:rsidRDefault="006B2741" w:rsidP="00581D19">
      <w:pPr>
        <w:pStyle w:val="Contedos"/>
        <w:spacing w:line="360" w:lineRule="auto"/>
        <w:jc w:val="both"/>
        <w:rPr>
          <w:rFonts w:cstheme="minorHAnsi"/>
          <w:bCs/>
          <w:color w:val="auto"/>
          <w:sz w:val="24"/>
          <w:szCs w:val="20"/>
        </w:rPr>
      </w:pPr>
      <w:r>
        <w:rPr>
          <w:rFonts w:cstheme="minorHAnsi"/>
          <w:bCs/>
          <w:color w:val="auto"/>
          <w:sz w:val="24"/>
          <w:szCs w:val="20"/>
        </w:rPr>
        <w:t xml:space="preserve">O shader FireMag </w:t>
      </w:r>
      <w:r w:rsidR="00260704">
        <w:rPr>
          <w:rFonts w:cstheme="minorHAnsi"/>
          <w:bCs/>
          <w:color w:val="auto"/>
          <w:sz w:val="24"/>
          <w:szCs w:val="20"/>
        </w:rPr>
        <w:t>serve para mostrar que tipo de arma o jogador vai ter e que tipo de balas ira disparar</w:t>
      </w:r>
      <w:r w:rsidR="00A9564B">
        <w:rPr>
          <w:rFonts w:cstheme="minorHAnsi"/>
          <w:bCs/>
          <w:color w:val="auto"/>
          <w:sz w:val="24"/>
          <w:szCs w:val="20"/>
        </w:rPr>
        <w:t>.</w:t>
      </w:r>
      <w:r w:rsidR="00D96BAA">
        <w:rPr>
          <w:rFonts w:cstheme="minorHAnsi"/>
          <w:bCs/>
          <w:color w:val="auto"/>
          <w:sz w:val="24"/>
          <w:szCs w:val="20"/>
        </w:rPr>
        <w:t xml:space="preserve"> A textura é definida aleatória, ou pode ser de gel</w:t>
      </w:r>
      <w:r w:rsidR="00BF41C4">
        <w:rPr>
          <w:rFonts w:cstheme="minorHAnsi"/>
          <w:bCs/>
          <w:color w:val="auto"/>
          <w:sz w:val="24"/>
          <w:szCs w:val="20"/>
        </w:rPr>
        <w:t>o</w:t>
      </w:r>
      <w:r w:rsidR="00D96BAA">
        <w:rPr>
          <w:rFonts w:cstheme="minorHAnsi"/>
          <w:bCs/>
          <w:color w:val="auto"/>
          <w:sz w:val="24"/>
          <w:szCs w:val="20"/>
        </w:rPr>
        <w:t xml:space="preserve"> ou</w:t>
      </w:r>
      <w:r w:rsidR="00BF41C4">
        <w:rPr>
          <w:rFonts w:cstheme="minorHAnsi"/>
          <w:bCs/>
          <w:color w:val="auto"/>
          <w:sz w:val="24"/>
          <w:szCs w:val="20"/>
        </w:rPr>
        <w:t xml:space="preserve"> </w:t>
      </w:r>
      <w:r w:rsidR="00D96BAA">
        <w:rPr>
          <w:rFonts w:cstheme="minorHAnsi"/>
          <w:bCs/>
          <w:color w:val="auto"/>
          <w:sz w:val="24"/>
          <w:szCs w:val="20"/>
        </w:rPr>
        <w:t>fogo</w:t>
      </w:r>
      <w:r w:rsidR="00BF41C4">
        <w:rPr>
          <w:rFonts w:cstheme="minorHAnsi"/>
          <w:bCs/>
          <w:color w:val="auto"/>
          <w:sz w:val="24"/>
          <w:szCs w:val="20"/>
        </w:rPr>
        <w:t>, para criarmos algo mais atrativo decidimos</w:t>
      </w:r>
      <w:r w:rsidR="00D96BAA">
        <w:rPr>
          <w:rFonts w:cstheme="minorHAnsi"/>
          <w:bCs/>
          <w:color w:val="auto"/>
          <w:sz w:val="24"/>
          <w:szCs w:val="20"/>
        </w:rPr>
        <w:t xml:space="preserve"> </w:t>
      </w:r>
      <w:r w:rsidR="00BF41C4">
        <w:rPr>
          <w:rFonts w:cstheme="minorHAnsi"/>
          <w:bCs/>
          <w:color w:val="auto"/>
          <w:sz w:val="24"/>
          <w:szCs w:val="20"/>
        </w:rPr>
        <w:t xml:space="preserve">aplicar um movimento dando a ideia que o carregar está carregado com um líquido. Para o movimento </w:t>
      </w:r>
      <w:r w:rsidR="00581D19">
        <w:rPr>
          <w:rFonts w:cstheme="minorHAnsi"/>
          <w:bCs/>
          <w:color w:val="auto"/>
          <w:sz w:val="24"/>
          <w:szCs w:val="20"/>
        </w:rPr>
        <w:t>foi</w:t>
      </w:r>
      <w:r w:rsidR="00581D19" w:rsidRPr="00581D19">
        <w:rPr>
          <w:rFonts w:cstheme="minorHAnsi"/>
          <w:bCs/>
          <w:color w:val="auto"/>
          <w:sz w:val="24"/>
          <w:szCs w:val="20"/>
        </w:rPr>
        <w:t xml:space="preserve"> construída com o auxílio de uma função de onda senoidal como parâmetro de entrada o _Time para o parâmetro de entrada se alterar consoante o tempo, e utiliz</w:t>
      </w:r>
      <w:r w:rsidR="00581D19">
        <w:rPr>
          <w:rFonts w:cstheme="minorHAnsi"/>
          <w:bCs/>
          <w:color w:val="auto"/>
          <w:sz w:val="24"/>
          <w:szCs w:val="20"/>
        </w:rPr>
        <w:t>amos</w:t>
      </w:r>
      <w:r w:rsidR="00581D19" w:rsidRPr="00581D19">
        <w:rPr>
          <w:rFonts w:cstheme="minorHAnsi"/>
          <w:bCs/>
          <w:color w:val="auto"/>
          <w:sz w:val="24"/>
          <w:szCs w:val="20"/>
        </w:rPr>
        <w:t xml:space="preserve"> a textura noise para obter valores e utilizar como coordenadas na nova textura de água</w:t>
      </w:r>
      <w:r w:rsidR="00581D19">
        <w:rPr>
          <w:rFonts w:cstheme="minorHAnsi"/>
          <w:bCs/>
          <w:color w:val="auto"/>
          <w:sz w:val="24"/>
          <w:szCs w:val="20"/>
        </w:rPr>
        <w:t xml:space="preserve"> ou fogo</w:t>
      </w:r>
      <w:r w:rsidR="00581D19" w:rsidRPr="00581D19">
        <w:rPr>
          <w:rFonts w:cstheme="minorHAnsi"/>
          <w:bCs/>
          <w:color w:val="auto"/>
          <w:sz w:val="24"/>
          <w:szCs w:val="20"/>
        </w:rPr>
        <w:t>.</w:t>
      </w:r>
    </w:p>
    <w:p w14:paraId="57A25D57" w14:textId="6B027708" w:rsidR="00581D19" w:rsidRDefault="00581D19" w:rsidP="00581D19">
      <w:pPr>
        <w:pStyle w:val="Contedos"/>
        <w:spacing w:line="360" w:lineRule="auto"/>
        <w:jc w:val="both"/>
        <w:rPr>
          <w:rFonts w:cstheme="minorHAnsi"/>
          <w:bCs/>
          <w:color w:val="auto"/>
          <w:sz w:val="24"/>
          <w:szCs w:val="20"/>
        </w:rPr>
      </w:pPr>
    </w:p>
    <w:p w14:paraId="115F274B" w14:textId="1E5CDC37" w:rsidR="00BF41C4" w:rsidRDefault="00581D19" w:rsidP="00581D19">
      <w:pPr>
        <w:pStyle w:val="Contedos"/>
        <w:spacing w:line="360" w:lineRule="auto"/>
        <w:jc w:val="both"/>
        <w:rPr>
          <w:color w:val="auto"/>
          <w:sz w:val="24"/>
          <w:szCs w:val="20"/>
        </w:rPr>
      </w:pPr>
      <w:r>
        <w:rPr>
          <w:color w:val="auto"/>
          <w:sz w:val="24"/>
          <w:szCs w:val="20"/>
        </w:rPr>
        <w:t>Fazemos</w:t>
      </w:r>
      <w:r w:rsidR="00BF41C4">
        <w:rPr>
          <w:color w:val="auto"/>
          <w:sz w:val="24"/>
          <w:szCs w:val="20"/>
        </w:rPr>
        <w:t xml:space="preserve"> recurso da função senoide para alterar os valores provenientes da textura </w:t>
      </w:r>
      <w:r w:rsidR="00BF41C4">
        <w:rPr>
          <w:i/>
          <w:iCs/>
          <w:color w:val="auto"/>
          <w:sz w:val="24"/>
          <w:szCs w:val="20"/>
        </w:rPr>
        <w:t>noise</w:t>
      </w:r>
      <w:r w:rsidR="00BF41C4">
        <w:rPr>
          <w:color w:val="auto"/>
          <w:sz w:val="24"/>
          <w:szCs w:val="20"/>
        </w:rPr>
        <w:t xml:space="preserve"> e implementar como coordenadas uv “aleatórias” na nova textura de água</w:t>
      </w:r>
      <w:r w:rsidR="00BF41C4">
        <w:rPr>
          <w:color w:val="auto"/>
          <w:sz w:val="24"/>
          <w:szCs w:val="20"/>
        </w:rPr>
        <w:t xml:space="preserve"> ou fogo</w:t>
      </w:r>
      <w:r w:rsidR="00BF41C4">
        <w:rPr>
          <w:color w:val="auto"/>
          <w:sz w:val="24"/>
          <w:szCs w:val="20"/>
        </w:rPr>
        <w:t xml:space="preserve">, porém apesar de existir uma animação a mesma é muito repetitiva e não fica percetível nenhuma deslocação ou fluidez da água </w:t>
      </w:r>
      <w:r>
        <w:rPr>
          <w:color w:val="auto"/>
          <w:sz w:val="24"/>
          <w:szCs w:val="20"/>
        </w:rPr>
        <w:t>ou fogo.</w:t>
      </w:r>
    </w:p>
    <w:p w14:paraId="3976675B" w14:textId="31269477" w:rsidR="00947C0B" w:rsidRDefault="00947C0B" w:rsidP="00DF497E">
      <w:pPr>
        <w:pStyle w:val="Contedos"/>
        <w:rPr>
          <w:bCs/>
          <w:color w:val="auto"/>
          <w:sz w:val="24"/>
          <w:szCs w:val="20"/>
        </w:rPr>
      </w:pPr>
    </w:p>
    <w:p w14:paraId="40FC2DF6" w14:textId="4B2F02E1" w:rsidR="00947C0B" w:rsidRDefault="006D341D" w:rsidP="00DF497E">
      <w:pPr>
        <w:pStyle w:val="Contedos"/>
        <w:rPr>
          <w:bCs/>
          <w:color w:val="auto"/>
          <w:sz w:val="24"/>
          <w:szCs w:val="20"/>
        </w:rPr>
      </w:pPr>
      <w:r>
        <w:rPr>
          <w:bCs/>
          <w:noProof/>
          <w:color w:val="auto"/>
          <w:sz w:val="24"/>
          <w:szCs w:val="20"/>
        </w:rPr>
        <w:drawing>
          <wp:anchor distT="0" distB="0" distL="114300" distR="114300" simplePos="0" relativeHeight="251675648" behindDoc="1" locked="0" layoutInCell="1" allowOverlap="1" wp14:anchorId="16C264F6" wp14:editId="658E5EC2">
            <wp:simplePos x="0" y="0"/>
            <wp:positionH relativeFrom="margin">
              <wp:align>right</wp:align>
            </wp:positionH>
            <wp:positionV relativeFrom="paragraph">
              <wp:posOffset>107315</wp:posOffset>
            </wp:positionV>
            <wp:extent cx="2556510" cy="2038350"/>
            <wp:effectExtent l="0" t="0" r="0" b="0"/>
            <wp:wrapTight wrapText="bothSides">
              <wp:wrapPolygon edited="0">
                <wp:start x="0" y="0"/>
                <wp:lineTo x="0" y="21398"/>
                <wp:lineTo x="21407" y="21398"/>
                <wp:lineTo x="21407" y="0"/>
                <wp:lineTo x="0" y="0"/>
              </wp:wrapPolygon>
            </wp:wrapTight>
            <wp:docPr id="10" name="Imagem 10" descr="Uma imagem com interior, eletrodomés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interior, eletrodoméstic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noProof/>
          <w:color w:val="auto"/>
          <w:sz w:val="24"/>
          <w:szCs w:val="20"/>
        </w:rPr>
        <w:drawing>
          <wp:anchor distT="0" distB="0" distL="114300" distR="114300" simplePos="0" relativeHeight="251674624" behindDoc="1" locked="0" layoutInCell="1" allowOverlap="1" wp14:anchorId="09C014EF" wp14:editId="4ADB26C9">
            <wp:simplePos x="0" y="0"/>
            <wp:positionH relativeFrom="margin">
              <wp:align>left</wp:align>
            </wp:positionH>
            <wp:positionV relativeFrom="paragraph">
              <wp:posOffset>107315</wp:posOffset>
            </wp:positionV>
            <wp:extent cx="2647950" cy="2066925"/>
            <wp:effectExtent l="0" t="0" r="0" b="9525"/>
            <wp:wrapTight wrapText="bothSides">
              <wp:wrapPolygon edited="0">
                <wp:start x="0" y="0"/>
                <wp:lineTo x="0" y="21500"/>
                <wp:lineTo x="21445" y="21500"/>
                <wp:lineTo x="21445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A01ABE" w14:textId="207BD84D" w:rsidR="00947C0B" w:rsidRDefault="00947C0B" w:rsidP="00DF497E">
      <w:pPr>
        <w:pStyle w:val="Contedos"/>
        <w:rPr>
          <w:bCs/>
          <w:color w:val="auto"/>
          <w:sz w:val="24"/>
          <w:szCs w:val="20"/>
        </w:rPr>
      </w:pPr>
    </w:p>
    <w:p w14:paraId="7006985A" w14:textId="001424C9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1CA1987B" w14:textId="060193BC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5C5578F1" w14:textId="7D925807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7247FE86" w14:textId="21004952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0E899DE6" w14:textId="5C20B45C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6DB4277A" w14:textId="4AC56F19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1343F211" w14:textId="58C6E7D6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61B8DAA0" w14:textId="3155BF76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419EDF45" w14:textId="65203C79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31D832D7" w14:textId="2FE7D84D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6C61D2AB" w14:textId="7FDBDC02" w:rsidR="006D341D" w:rsidRDefault="006D341D" w:rsidP="00DF497E">
      <w:pPr>
        <w:pStyle w:val="Contedos"/>
        <w:rPr>
          <w:bCs/>
          <w:color w:val="auto"/>
          <w:sz w:val="24"/>
          <w:szCs w:val="20"/>
        </w:rPr>
      </w:pPr>
    </w:p>
    <w:p w14:paraId="30943C87" w14:textId="12733CEC" w:rsidR="006D341D" w:rsidRDefault="006D341D" w:rsidP="00DF497E">
      <w:pPr>
        <w:pStyle w:val="Contedos"/>
        <w:rPr>
          <w:bCs/>
          <w:color w:val="auto"/>
          <w:sz w:val="24"/>
          <w:szCs w:val="20"/>
        </w:rPr>
      </w:pPr>
    </w:p>
    <w:p w14:paraId="69F4D437" w14:textId="04842567" w:rsidR="006D341D" w:rsidRDefault="006D341D" w:rsidP="00DF497E">
      <w:pPr>
        <w:pStyle w:val="Contedos"/>
        <w:rPr>
          <w:bCs/>
          <w:color w:val="auto"/>
          <w:sz w:val="24"/>
          <w:szCs w:val="20"/>
        </w:rPr>
      </w:pPr>
    </w:p>
    <w:p w14:paraId="5C9B8D60" w14:textId="3391C56F" w:rsidR="006D341D" w:rsidRDefault="006D341D" w:rsidP="00DF497E">
      <w:pPr>
        <w:pStyle w:val="Contedos"/>
        <w:rPr>
          <w:bCs/>
          <w:color w:val="auto"/>
          <w:sz w:val="24"/>
          <w:szCs w:val="20"/>
        </w:rPr>
      </w:pPr>
    </w:p>
    <w:p w14:paraId="7A4FFE8D" w14:textId="128615C1" w:rsidR="006D341D" w:rsidRDefault="006D341D" w:rsidP="00DF497E">
      <w:pPr>
        <w:pStyle w:val="Contedos"/>
        <w:rPr>
          <w:bCs/>
          <w:color w:val="auto"/>
          <w:sz w:val="24"/>
          <w:szCs w:val="20"/>
        </w:rPr>
      </w:pPr>
    </w:p>
    <w:p w14:paraId="3CFD50ED" w14:textId="0106C2C2" w:rsidR="006D341D" w:rsidRDefault="006D341D" w:rsidP="00DF497E">
      <w:pPr>
        <w:pStyle w:val="Contedos"/>
        <w:rPr>
          <w:bCs/>
          <w:color w:val="auto"/>
          <w:sz w:val="24"/>
          <w:szCs w:val="20"/>
        </w:rPr>
      </w:pPr>
    </w:p>
    <w:p w14:paraId="7B6A316A" w14:textId="6939001C" w:rsidR="006D341D" w:rsidRDefault="006D341D" w:rsidP="00DF497E">
      <w:pPr>
        <w:pStyle w:val="Contedos"/>
        <w:rPr>
          <w:bCs/>
          <w:color w:val="auto"/>
          <w:sz w:val="24"/>
          <w:szCs w:val="20"/>
        </w:rPr>
      </w:pPr>
    </w:p>
    <w:p w14:paraId="4AC62E7A" w14:textId="1A38FA75" w:rsidR="006D341D" w:rsidRDefault="006D341D" w:rsidP="00DF497E">
      <w:pPr>
        <w:pStyle w:val="Contedos"/>
        <w:rPr>
          <w:bCs/>
          <w:color w:val="auto"/>
          <w:sz w:val="24"/>
          <w:szCs w:val="20"/>
        </w:rPr>
      </w:pPr>
    </w:p>
    <w:p w14:paraId="16ED18C6" w14:textId="77777777" w:rsidR="00EE2F37" w:rsidRDefault="00EE2F37" w:rsidP="00DF497E">
      <w:pPr>
        <w:pStyle w:val="Contedos"/>
        <w:rPr>
          <w:bCs/>
          <w:color w:val="auto"/>
          <w:sz w:val="24"/>
          <w:szCs w:val="20"/>
        </w:rPr>
      </w:pPr>
    </w:p>
    <w:p w14:paraId="0DBC4FE3" w14:textId="77777777" w:rsidR="006D341D" w:rsidRPr="00DF497E" w:rsidRDefault="006D341D" w:rsidP="00DF497E">
      <w:pPr>
        <w:pStyle w:val="Contedos"/>
        <w:rPr>
          <w:bCs/>
          <w:color w:val="auto"/>
          <w:sz w:val="24"/>
          <w:szCs w:val="20"/>
        </w:rPr>
      </w:pPr>
    </w:p>
    <w:p w14:paraId="27E76C0C" w14:textId="4C230526" w:rsidR="00A97970" w:rsidRDefault="00EE2F37" w:rsidP="00A33015">
      <w:pPr>
        <w:pStyle w:val="Ttulo2"/>
      </w:pPr>
      <w:bookmarkStart w:id="4" w:name="_Toc105540675"/>
      <w:r>
        <w:lastRenderedPageBreak/>
        <w:t>Scared Shader</w:t>
      </w:r>
      <w:bookmarkEnd w:id="4"/>
    </w:p>
    <w:p w14:paraId="5B478091" w14:textId="3CD43AF7" w:rsidR="00A97970" w:rsidRDefault="00EE2F37" w:rsidP="006F4FA0">
      <w:pPr>
        <w:spacing w:before="240" w:line="360" w:lineRule="auto"/>
        <w:jc w:val="both"/>
        <w:rPr>
          <w:rFonts w:cstheme="minorHAnsi"/>
          <w:b w:val="0"/>
          <w:bCs/>
          <w:color w:val="auto"/>
          <w:sz w:val="24"/>
          <w:szCs w:val="20"/>
        </w:rPr>
      </w:pPr>
      <w:r>
        <w:rPr>
          <w:rFonts w:cstheme="minorHAnsi"/>
          <w:b w:val="0"/>
          <w:bCs/>
          <w:color w:val="auto"/>
          <w:sz w:val="24"/>
          <w:szCs w:val="20"/>
        </w:rPr>
        <w:t>O scared shader é um post processing shader que coloca zonas do ecrã preto no ecrã conforme o utilizar vai falhando tiros, pois ao falhar esses tiros aumento o nível de scaredLevel o que faz com que o raio de visão diminua e o ecrã fique mais preto.</w:t>
      </w:r>
    </w:p>
    <w:p w14:paraId="214F898F" w14:textId="60B60949" w:rsidR="00EE2F37" w:rsidRDefault="00EE2F37" w:rsidP="006F4FA0">
      <w:pPr>
        <w:spacing w:before="240" w:line="360" w:lineRule="auto"/>
        <w:jc w:val="both"/>
        <w:rPr>
          <w:rFonts w:cstheme="minorHAnsi"/>
          <w:b w:val="0"/>
          <w:bCs/>
          <w:color w:val="auto"/>
          <w:sz w:val="24"/>
          <w:szCs w:val="20"/>
        </w:rPr>
      </w:pPr>
      <w:r>
        <w:rPr>
          <w:rFonts w:cstheme="minorHAnsi"/>
          <w:b w:val="0"/>
          <w:bCs/>
          <w:color w:val="auto"/>
          <w:sz w:val="24"/>
          <w:szCs w:val="20"/>
        </w:rPr>
        <w:t xml:space="preserve">Começamos por criar duas funções </w:t>
      </w:r>
      <w:r>
        <w:rPr>
          <w:rFonts w:ascii="Courier New" w:hAnsi="Courier New" w:cs="Courier New"/>
          <w:b w:val="0"/>
          <w:bCs/>
          <w:color w:val="0F0D29" w:themeColor="text1"/>
          <w:sz w:val="19"/>
          <w:szCs w:val="19"/>
          <w:shd w:val="clear" w:color="auto" w:fill="F9F2F4"/>
        </w:rPr>
        <w:t xml:space="preserve">bool isInside(float2 centerXY, float rad, float2 xy) </w:t>
      </w:r>
      <w:r>
        <w:rPr>
          <w:rFonts w:cstheme="minorHAnsi"/>
          <w:b w:val="0"/>
          <w:bCs/>
          <w:color w:val="auto"/>
          <w:sz w:val="24"/>
          <w:szCs w:val="20"/>
        </w:rPr>
        <w:t xml:space="preserve">e a função </w:t>
      </w:r>
      <w:r>
        <w:rPr>
          <w:rFonts w:ascii="Courier New" w:hAnsi="Courier New" w:cs="Courier New"/>
          <w:b w:val="0"/>
          <w:bCs/>
          <w:color w:val="0F0D29" w:themeColor="text1"/>
          <w:sz w:val="19"/>
          <w:szCs w:val="19"/>
          <w:shd w:val="clear" w:color="auto" w:fill="F9F2F4"/>
        </w:rPr>
        <w:t>float PercentageOffFade(float minRadius, float maxRadius)</w:t>
      </w:r>
      <w:r w:rsidR="009F2104">
        <w:rPr>
          <w:rFonts w:ascii="Courier New" w:hAnsi="Courier New" w:cs="Courier New"/>
          <w:b w:val="0"/>
          <w:bCs/>
          <w:color w:val="0F0D29" w:themeColor="text1"/>
          <w:sz w:val="19"/>
          <w:szCs w:val="19"/>
          <w:shd w:val="clear" w:color="auto" w:fill="F9F2F4"/>
        </w:rPr>
        <w:t xml:space="preserve"> </w:t>
      </w:r>
      <w:r w:rsidR="009F2104">
        <w:rPr>
          <w:rFonts w:cstheme="minorHAnsi"/>
          <w:b w:val="0"/>
          <w:bCs/>
          <w:color w:val="auto"/>
          <w:sz w:val="24"/>
          <w:szCs w:val="20"/>
        </w:rPr>
        <w:t>a função isInsisde serve para verificar se o circulo está dentro do ecrã, a função PercentageOffFade serve para calcular conforme o mínimo e o máximo do raio, a percentagem que Fade que devera ter.</w:t>
      </w:r>
    </w:p>
    <w:p w14:paraId="5DF395FE" w14:textId="7CB7608B" w:rsidR="009F2104" w:rsidRDefault="009F2104" w:rsidP="006F4FA0">
      <w:pPr>
        <w:spacing w:before="240" w:line="360" w:lineRule="auto"/>
        <w:jc w:val="both"/>
        <w:rPr>
          <w:rFonts w:cstheme="minorHAnsi"/>
          <w:b w:val="0"/>
          <w:bCs/>
          <w:color w:val="auto"/>
          <w:sz w:val="24"/>
          <w:szCs w:val="20"/>
        </w:rPr>
      </w:pPr>
      <w:r>
        <w:rPr>
          <w:rFonts w:cstheme="minorHAnsi"/>
          <w:b w:val="0"/>
          <w:bCs/>
          <w:color w:val="auto"/>
          <w:sz w:val="24"/>
          <w:szCs w:val="20"/>
        </w:rPr>
        <w:t xml:space="preserve">Para desenhar foi simples começamos transformamos as coordenadas UVs para pixéis de ecrã, </w:t>
      </w:r>
      <w:r w:rsidR="00E57D2D">
        <w:rPr>
          <w:rFonts w:cstheme="minorHAnsi"/>
          <w:b w:val="0"/>
          <w:bCs/>
          <w:color w:val="auto"/>
          <w:sz w:val="24"/>
          <w:szCs w:val="20"/>
        </w:rPr>
        <w:t>de seguida</w:t>
      </w:r>
      <w:r>
        <w:rPr>
          <w:rFonts w:cstheme="minorHAnsi"/>
          <w:b w:val="0"/>
          <w:bCs/>
          <w:color w:val="auto"/>
          <w:sz w:val="24"/>
          <w:szCs w:val="20"/>
        </w:rPr>
        <w:t xml:space="preserve"> calculamos o centro do </w:t>
      </w:r>
      <w:r w:rsidR="00E57D2D">
        <w:rPr>
          <w:rFonts w:cstheme="minorHAnsi"/>
          <w:b w:val="0"/>
          <w:bCs/>
          <w:color w:val="auto"/>
          <w:sz w:val="24"/>
          <w:szCs w:val="20"/>
        </w:rPr>
        <w:t>ecrã, uma vez com o tamanho do ecrã começamos a desenhar</w:t>
      </w:r>
      <w:r>
        <w:rPr>
          <w:rFonts w:cstheme="minorHAnsi"/>
          <w:b w:val="0"/>
          <w:bCs/>
          <w:color w:val="auto"/>
          <w:sz w:val="24"/>
          <w:szCs w:val="20"/>
        </w:rPr>
        <w:t>.</w:t>
      </w:r>
      <w:r w:rsidR="00E57D2D">
        <w:rPr>
          <w:rFonts w:cstheme="minorHAnsi"/>
          <w:b w:val="0"/>
          <w:bCs/>
          <w:color w:val="auto"/>
          <w:sz w:val="24"/>
          <w:szCs w:val="20"/>
        </w:rPr>
        <w:t xml:space="preserve"> Para desenhar criamos uma condição onde verificamos se </w:t>
      </w:r>
      <w:r w:rsidR="00E57D2D" w:rsidRPr="00E57D2D">
        <w:rPr>
          <w:rFonts w:cstheme="minorHAnsi"/>
          <w:color w:val="auto"/>
          <w:sz w:val="24"/>
          <w:szCs w:val="20"/>
        </w:rPr>
        <w:t>não</w:t>
      </w:r>
      <w:r w:rsidR="00E57D2D">
        <w:rPr>
          <w:rFonts w:cstheme="minorHAnsi"/>
          <w:b w:val="0"/>
          <w:bCs/>
          <w:color w:val="auto"/>
          <w:sz w:val="24"/>
          <w:szCs w:val="20"/>
        </w:rPr>
        <w:t xml:space="preserve"> está dentro ecrã através da função isInside</w:t>
      </w:r>
      <w:r w:rsidR="006F4FA0">
        <w:rPr>
          <w:rFonts w:cstheme="minorHAnsi"/>
          <w:b w:val="0"/>
          <w:bCs/>
          <w:color w:val="auto"/>
          <w:sz w:val="24"/>
          <w:szCs w:val="20"/>
        </w:rPr>
        <w:t>, se não estiver calculamos a distancia daquele ponto especifico para o centro atráves da rais quadrada para isso utilizamos o sqrt. Colocamos a distancia para o centro entre 0 e 1, com a função PercentageOfFade calculamos o valor de fade e por fim aplicamos a cor preta menos a percentagem criando assim o fade.</w:t>
      </w:r>
    </w:p>
    <w:p w14:paraId="75533634" w14:textId="21FF9F6C" w:rsidR="006F4FA0" w:rsidRDefault="006F4FA0" w:rsidP="006F4FA0">
      <w:pPr>
        <w:spacing w:before="240" w:line="360" w:lineRule="auto"/>
        <w:jc w:val="both"/>
        <w:rPr>
          <w:rFonts w:cstheme="minorHAnsi"/>
          <w:b w:val="0"/>
          <w:bCs/>
          <w:color w:val="auto"/>
          <w:sz w:val="24"/>
          <w:szCs w:val="20"/>
        </w:rPr>
      </w:pPr>
      <w:r>
        <w:rPr>
          <w:rFonts w:cstheme="minorHAnsi"/>
          <w:b w:val="0"/>
          <w:bCs/>
          <w:noProof/>
          <w:color w:val="auto"/>
          <w:sz w:val="24"/>
          <w:szCs w:val="20"/>
        </w:rPr>
        <w:drawing>
          <wp:anchor distT="0" distB="0" distL="114300" distR="114300" simplePos="0" relativeHeight="251676672" behindDoc="1" locked="0" layoutInCell="1" allowOverlap="1" wp14:anchorId="2AB31026" wp14:editId="789772D6">
            <wp:simplePos x="0" y="0"/>
            <wp:positionH relativeFrom="margin">
              <wp:align>center</wp:align>
            </wp:positionH>
            <wp:positionV relativeFrom="paragraph">
              <wp:posOffset>160655</wp:posOffset>
            </wp:positionV>
            <wp:extent cx="5372100" cy="3087370"/>
            <wp:effectExtent l="0" t="0" r="0" b="0"/>
            <wp:wrapTight wrapText="bothSides">
              <wp:wrapPolygon edited="0">
                <wp:start x="0" y="0"/>
                <wp:lineTo x="0" y="21458"/>
                <wp:lineTo x="21523" y="21458"/>
                <wp:lineTo x="21523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8F6203" w14:textId="618926BA" w:rsidR="006F4FA0" w:rsidRDefault="006F4FA0" w:rsidP="006F4FA0">
      <w:pPr>
        <w:spacing w:before="240" w:line="360" w:lineRule="auto"/>
        <w:jc w:val="both"/>
        <w:rPr>
          <w:rFonts w:cstheme="minorHAnsi"/>
          <w:b w:val="0"/>
          <w:bCs/>
          <w:color w:val="auto"/>
          <w:sz w:val="24"/>
          <w:szCs w:val="20"/>
        </w:rPr>
      </w:pPr>
    </w:p>
    <w:p w14:paraId="31D21E7F" w14:textId="57A25AB9" w:rsidR="00483AEB" w:rsidRDefault="00483AEB" w:rsidP="00483AEB">
      <w:pPr>
        <w:spacing w:before="240"/>
        <w:rPr>
          <w:rFonts w:cstheme="minorHAnsi"/>
          <w:b w:val="0"/>
          <w:bCs/>
          <w:color w:val="auto"/>
          <w:sz w:val="24"/>
          <w:szCs w:val="20"/>
        </w:rPr>
      </w:pPr>
    </w:p>
    <w:p w14:paraId="0A7F4593" w14:textId="4F9CCE20" w:rsidR="00016601" w:rsidRDefault="00016601" w:rsidP="00483AEB">
      <w:pPr>
        <w:spacing w:before="240"/>
        <w:rPr>
          <w:rFonts w:cstheme="minorHAnsi"/>
          <w:b w:val="0"/>
          <w:bCs/>
          <w:color w:val="auto"/>
          <w:sz w:val="24"/>
          <w:szCs w:val="20"/>
        </w:rPr>
      </w:pPr>
    </w:p>
    <w:p w14:paraId="4D9C8488" w14:textId="08952642" w:rsidR="00016601" w:rsidRDefault="00016601" w:rsidP="00483AEB">
      <w:pPr>
        <w:spacing w:before="240"/>
        <w:rPr>
          <w:rFonts w:cstheme="minorHAnsi"/>
          <w:b w:val="0"/>
          <w:bCs/>
          <w:color w:val="auto"/>
          <w:sz w:val="24"/>
          <w:szCs w:val="20"/>
        </w:rPr>
      </w:pPr>
    </w:p>
    <w:p w14:paraId="5CE96514" w14:textId="00D78577" w:rsidR="00016601" w:rsidRDefault="00016601" w:rsidP="00483AEB">
      <w:pPr>
        <w:spacing w:before="240"/>
        <w:rPr>
          <w:rFonts w:cstheme="minorHAnsi"/>
          <w:b w:val="0"/>
          <w:bCs/>
          <w:color w:val="auto"/>
          <w:sz w:val="24"/>
          <w:szCs w:val="20"/>
        </w:rPr>
      </w:pPr>
    </w:p>
    <w:p w14:paraId="6727C77F" w14:textId="7C1D45DA" w:rsidR="00016601" w:rsidRDefault="00016601" w:rsidP="00483AEB">
      <w:pPr>
        <w:spacing w:before="240"/>
        <w:rPr>
          <w:rFonts w:cstheme="minorHAnsi"/>
          <w:b w:val="0"/>
          <w:bCs/>
          <w:color w:val="auto"/>
          <w:sz w:val="24"/>
          <w:szCs w:val="20"/>
        </w:rPr>
      </w:pPr>
    </w:p>
    <w:p w14:paraId="0A0DA506" w14:textId="48808F27" w:rsidR="00016601" w:rsidRDefault="00016601" w:rsidP="00483AEB">
      <w:pPr>
        <w:spacing w:before="240"/>
        <w:rPr>
          <w:rFonts w:cstheme="minorHAnsi"/>
          <w:b w:val="0"/>
          <w:bCs/>
          <w:color w:val="auto"/>
          <w:sz w:val="24"/>
          <w:szCs w:val="20"/>
        </w:rPr>
      </w:pPr>
    </w:p>
    <w:p w14:paraId="070098F3" w14:textId="3CF84438" w:rsidR="00016601" w:rsidRDefault="00016601" w:rsidP="00483AEB">
      <w:pPr>
        <w:spacing w:before="240"/>
        <w:rPr>
          <w:rFonts w:cstheme="minorHAnsi"/>
          <w:b w:val="0"/>
          <w:bCs/>
          <w:color w:val="auto"/>
          <w:sz w:val="24"/>
          <w:szCs w:val="20"/>
        </w:rPr>
      </w:pPr>
    </w:p>
    <w:p w14:paraId="1B5DFD0D" w14:textId="77777777" w:rsidR="00016601" w:rsidRDefault="00016601" w:rsidP="00483AEB">
      <w:pPr>
        <w:spacing w:before="240"/>
        <w:rPr>
          <w:rFonts w:cstheme="minorHAnsi"/>
          <w:b w:val="0"/>
          <w:bCs/>
          <w:color w:val="auto"/>
          <w:sz w:val="24"/>
          <w:szCs w:val="20"/>
        </w:rPr>
      </w:pPr>
    </w:p>
    <w:p w14:paraId="61F37D8C" w14:textId="3E61AF8F" w:rsidR="006F4FA0" w:rsidRDefault="006F4FA0" w:rsidP="00A33015">
      <w:pPr>
        <w:pStyle w:val="Ttulo2"/>
      </w:pPr>
      <w:r>
        <w:lastRenderedPageBreak/>
        <w:t>Triplanar Shader</w:t>
      </w:r>
    </w:p>
    <w:p w14:paraId="12FA1160" w14:textId="06FA9E94" w:rsidR="003B7661" w:rsidRDefault="00422800" w:rsidP="00BF769B">
      <w:pPr>
        <w:pStyle w:val="Contedos"/>
        <w:rPr>
          <w:color w:val="auto"/>
          <w:sz w:val="24"/>
          <w:szCs w:val="20"/>
        </w:rPr>
      </w:pPr>
      <w:r>
        <w:rPr>
          <w:color w:val="auto"/>
          <w:sz w:val="24"/>
          <w:szCs w:val="20"/>
        </w:rPr>
        <w:t>posteriormente</w:t>
      </w:r>
      <w:r w:rsidR="003B7661">
        <w:rPr>
          <w:color w:val="auto"/>
          <w:sz w:val="24"/>
          <w:szCs w:val="20"/>
        </w:rPr>
        <w:t xml:space="preserve"> </w:t>
      </w:r>
      <w:r>
        <w:rPr>
          <w:color w:val="auto"/>
          <w:sz w:val="24"/>
          <w:szCs w:val="20"/>
        </w:rPr>
        <w:t>antes de passarem para coordenadas de uv da nova textura de água, dando assim.</w:t>
      </w:r>
    </w:p>
    <w:p w14:paraId="61650480" w14:textId="77777777" w:rsidR="00BF769B" w:rsidRDefault="00BF769B" w:rsidP="00C45AF4">
      <w:pPr>
        <w:pStyle w:val="Contedos"/>
        <w:rPr>
          <w:color w:val="auto"/>
          <w:sz w:val="24"/>
          <w:szCs w:val="20"/>
        </w:rPr>
      </w:pPr>
    </w:p>
    <w:p w14:paraId="0A05F4E3" w14:textId="3182A555" w:rsidR="000E6E71" w:rsidRPr="008A07A4" w:rsidRDefault="000E6E71" w:rsidP="00C45AF4">
      <w:pPr>
        <w:pStyle w:val="Contedos"/>
        <w:rPr>
          <w:color w:val="auto"/>
          <w:sz w:val="24"/>
          <w:szCs w:val="20"/>
        </w:rPr>
      </w:pPr>
    </w:p>
    <w:p w14:paraId="4CE0C122" w14:textId="38C05587" w:rsidR="00897FA6" w:rsidRDefault="00897FA6" w:rsidP="00867B3F">
      <w:pPr>
        <w:pStyle w:val="Contedos"/>
        <w:rPr>
          <w:color w:val="auto"/>
          <w:sz w:val="24"/>
          <w:szCs w:val="20"/>
        </w:rPr>
      </w:pPr>
    </w:p>
    <w:p w14:paraId="459DECF7" w14:textId="5698A02A" w:rsidR="006F4FA0" w:rsidRDefault="006F4FA0" w:rsidP="00867B3F">
      <w:pPr>
        <w:pStyle w:val="Contedos"/>
        <w:rPr>
          <w:color w:val="auto"/>
          <w:sz w:val="24"/>
          <w:szCs w:val="20"/>
        </w:rPr>
      </w:pPr>
    </w:p>
    <w:p w14:paraId="38453C55" w14:textId="532850E2" w:rsidR="006F4FA0" w:rsidRDefault="006F4FA0" w:rsidP="00867B3F">
      <w:pPr>
        <w:pStyle w:val="Contedos"/>
        <w:rPr>
          <w:color w:val="auto"/>
          <w:sz w:val="24"/>
          <w:szCs w:val="20"/>
        </w:rPr>
      </w:pPr>
    </w:p>
    <w:p w14:paraId="4CB3DD4B" w14:textId="2B3D755E" w:rsidR="006F4FA0" w:rsidRDefault="006F4FA0" w:rsidP="00867B3F">
      <w:pPr>
        <w:pStyle w:val="Contedos"/>
        <w:rPr>
          <w:color w:val="auto"/>
          <w:sz w:val="24"/>
          <w:szCs w:val="20"/>
        </w:rPr>
      </w:pPr>
    </w:p>
    <w:p w14:paraId="6FCC58EF" w14:textId="0D7CB519" w:rsidR="006F4FA0" w:rsidRDefault="006F4FA0" w:rsidP="00867B3F">
      <w:pPr>
        <w:pStyle w:val="Contedos"/>
        <w:rPr>
          <w:color w:val="auto"/>
          <w:sz w:val="24"/>
          <w:szCs w:val="20"/>
        </w:rPr>
      </w:pPr>
    </w:p>
    <w:p w14:paraId="043C45B2" w14:textId="174A6754" w:rsidR="006F4FA0" w:rsidRDefault="006F4FA0" w:rsidP="00867B3F">
      <w:pPr>
        <w:pStyle w:val="Contedos"/>
        <w:rPr>
          <w:color w:val="auto"/>
          <w:sz w:val="24"/>
          <w:szCs w:val="20"/>
        </w:rPr>
      </w:pPr>
    </w:p>
    <w:p w14:paraId="1C6AB4B2" w14:textId="44A2C676" w:rsidR="006F4FA0" w:rsidRDefault="006F4FA0" w:rsidP="00867B3F">
      <w:pPr>
        <w:pStyle w:val="Contedos"/>
        <w:rPr>
          <w:color w:val="auto"/>
          <w:sz w:val="24"/>
          <w:szCs w:val="20"/>
        </w:rPr>
      </w:pPr>
    </w:p>
    <w:p w14:paraId="33A486BE" w14:textId="49D1F3C0" w:rsidR="006F4FA0" w:rsidRDefault="006F4FA0" w:rsidP="00867B3F">
      <w:pPr>
        <w:pStyle w:val="Contedos"/>
        <w:rPr>
          <w:color w:val="auto"/>
          <w:sz w:val="24"/>
          <w:szCs w:val="20"/>
        </w:rPr>
      </w:pPr>
    </w:p>
    <w:p w14:paraId="1680E698" w14:textId="6A1B0086" w:rsidR="006F4FA0" w:rsidRDefault="006F4FA0" w:rsidP="00867B3F">
      <w:pPr>
        <w:pStyle w:val="Contedos"/>
        <w:rPr>
          <w:color w:val="auto"/>
          <w:sz w:val="24"/>
          <w:szCs w:val="20"/>
        </w:rPr>
      </w:pPr>
    </w:p>
    <w:p w14:paraId="28F0146F" w14:textId="1D4CB48D" w:rsidR="006F4FA0" w:rsidRDefault="006F4FA0" w:rsidP="00867B3F">
      <w:pPr>
        <w:pStyle w:val="Contedos"/>
        <w:rPr>
          <w:color w:val="auto"/>
          <w:sz w:val="24"/>
          <w:szCs w:val="20"/>
        </w:rPr>
      </w:pPr>
    </w:p>
    <w:p w14:paraId="22B750FA" w14:textId="6DAA52CC" w:rsidR="006F4FA0" w:rsidRDefault="006F4FA0" w:rsidP="00867B3F">
      <w:pPr>
        <w:pStyle w:val="Contedos"/>
        <w:rPr>
          <w:color w:val="auto"/>
          <w:sz w:val="24"/>
          <w:szCs w:val="20"/>
        </w:rPr>
      </w:pPr>
    </w:p>
    <w:p w14:paraId="3A373CFE" w14:textId="742BB0DD" w:rsidR="006F4FA0" w:rsidRDefault="006F4FA0" w:rsidP="00867B3F">
      <w:pPr>
        <w:pStyle w:val="Contedos"/>
        <w:rPr>
          <w:color w:val="auto"/>
          <w:sz w:val="24"/>
          <w:szCs w:val="20"/>
        </w:rPr>
      </w:pPr>
    </w:p>
    <w:p w14:paraId="4B2D1142" w14:textId="1AFBFE4D" w:rsidR="006F4FA0" w:rsidRDefault="006F4FA0" w:rsidP="00867B3F">
      <w:pPr>
        <w:pStyle w:val="Contedos"/>
        <w:rPr>
          <w:color w:val="auto"/>
          <w:sz w:val="24"/>
          <w:szCs w:val="20"/>
        </w:rPr>
      </w:pPr>
    </w:p>
    <w:p w14:paraId="505783F9" w14:textId="486EC38B" w:rsidR="006F4FA0" w:rsidRDefault="006F4FA0" w:rsidP="00867B3F">
      <w:pPr>
        <w:pStyle w:val="Contedos"/>
        <w:rPr>
          <w:color w:val="auto"/>
          <w:sz w:val="24"/>
          <w:szCs w:val="20"/>
        </w:rPr>
      </w:pPr>
    </w:p>
    <w:p w14:paraId="5C508E66" w14:textId="1973D645" w:rsidR="006F4FA0" w:rsidRDefault="006F4FA0" w:rsidP="00867B3F">
      <w:pPr>
        <w:pStyle w:val="Contedos"/>
        <w:rPr>
          <w:color w:val="auto"/>
          <w:sz w:val="24"/>
          <w:szCs w:val="20"/>
        </w:rPr>
      </w:pPr>
    </w:p>
    <w:p w14:paraId="0BEFC82C" w14:textId="08DEEED1" w:rsidR="006F4FA0" w:rsidRDefault="006F4FA0" w:rsidP="00867B3F">
      <w:pPr>
        <w:pStyle w:val="Contedos"/>
        <w:rPr>
          <w:color w:val="auto"/>
          <w:sz w:val="24"/>
          <w:szCs w:val="20"/>
        </w:rPr>
      </w:pPr>
    </w:p>
    <w:p w14:paraId="6B7C8F8E" w14:textId="249C2D4E" w:rsidR="006F4FA0" w:rsidRDefault="006F4FA0" w:rsidP="00867B3F">
      <w:pPr>
        <w:pStyle w:val="Contedos"/>
        <w:rPr>
          <w:color w:val="auto"/>
          <w:sz w:val="24"/>
          <w:szCs w:val="20"/>
        </w:rPr>
      </w:pPr>
    </w:p>
    <w:p w14:paraId="1682C069" w14:textId="311C4307" w:rsidR="006F4FA0" w:rsidRDefault="006F4FA0" w:rsidP="00867B3F">
      <w:pPr>
        <w:pStyle w:val="Contedos"/>
        <w:rPr>
          <w:color w:val="auto"/>
          <w:sz w:val="24"/>
          <w:szCs w:val="20"/>
        </w:rPr>
      </w:pPr>
    </w:p>
    <w:p w14:paraId="244436F1" w14:textId="67FC7565" w:rsidR="006F4FA0" w:rsidRDefault="006F4FA0" w:rsidP="00867B3F">
      <w:pPr>
        <w:pStyle w:val="Contedos"/>
        <w:rPr>
          <w:color w:val="auto"/>
          <w:sz w:val="24"/>
          <w:szCs w:val="20"/>
        </w:rPr>
      </w:pPr>
    </w:p>
    <w:p w14:paraId="5B308639" w14:textId="6F9A0D13" w:rsidR="006F4FA0" w:rsidRDefault="006F4FA0" w:rsidP="00867B3F">
      <w:pPr>
        <w:pStyle w:val="Contedos"/>
        <w:rPr>
          <w:color w:val="auto"/>
          <w:sz w:val="24"/>
          <w:szCs w:val="20"/>
        </w:rPr>
      </w:pPr>
    </w:p>
    <w:p w14:paraId="03F47FFA" w14:textId="55DE46DA" w:rsidR="006F4FA0" w:rsidRDefault="006F4FA0" w:rsidP="00867B3F">
      <w:pPr>
        <w:pStyle w:val="Contedos"/>
        <w:rPr>
          <w:color w:val="auto"/>
          <w:sz w:val="24"/>
          <w:szCs w:val="20"/>
        </w:rPr>
      </w:pPr>
    </w:p>
    <w:p w14:paraId="4B50F967" w14:textId="7C7CC6F2" w:rsidR="006F4FA0" w:rsidRDefault="006F4FA0" w:rsidP="00867B3F">
      <w:pPr>
        <w:pStyle w:val="Contedos"/>
        <w:rPr>
          <w:color w:val="auto"/>
          <w:sz w:val="24"/>
          <w:szCs w:val="20"/>
        </w:rPr>
      </w:pPr>
    </w:p>
    <w:p w14:paraId="59E92CA5" w14:textId="6162A429" w:rsidR="006F4FA0" w:rsidRDefault="006F4FA0" w:rsidP="00867B3F">
      <w:pPr>
        <w:pStyle w:val="Contedos"/>
        <w:rPr>
          <w:color w:val="auto"/>
          <w:sz w:val="24"/>
          <w:szCs w:val="20"/>
        </w:rPr>
      </w:pPr>
    </w:p>
    <w:p w14:paraId="20409A27" w14:textId="69669B2A" w:rsidR="006F4FA0" w:rsidRDefault="006F4FA0" w:rsidP="00867B3F">
      <w:pPr>
        <w:pStyle w:val="Contedos"/>
        <w:rPr>
          <w:color w:val="auto"/>
          <w:sz w:val="24"/>
          <w:szCs w:val="20"/>
        </w:rPr>
      </w:pPr>
    </w:p>
    <w:p w14:paraId="205B81A9" w14:textId="7189FD58" w:rsidR="006F4FA0" w:rsidRDefault="006F4FA0" w:rsidP="00867B3F">
      <w:pPr>
        <w:pStyle w:val="Contedos"/>
        <w:rPr>
          <w:color w:val="auto"/>
          <w:sz w:val="24"/>
          <w:szCs w:val="20"/>
        </w:rPr>
      </w:pPr>
    </w:p>
    <w:p w14:paraId="55C907B6" w14:textId="1C39BCF1" w:rsidR="006F4FA0" w:rsidRDefault="006F4FA0" w:rsidP="00867B3F">
      <w:pPr>
        <w:pStyle w:val="Contedos"/>
        <w:rPr>
          <w:color w:val="auto"/>
          <w:sz w:val="24"/>
          <w:szCs w:val="20"/>
        </w:rPr>
      </w:pPr>
    </w:p>
    <w:p w14:paraId="6E122BA3" w14:textId="4A20EDFF" w:rsidR="006F4FA0" w:rsidRDefault="006F4FA0" w:rsidP="00867B3F">
      <w:pPr>
        <w:pStyle w:val="Contedos"/>
        <w:rPr>
          <w:color w:val="auto"/>
          <w:sz w:val="24"/>
          <w:szCs w:val="20"/>
        </w:rPr>
      </w:pPr>
    </w:p>
    <w:p w14:paraId="6C572B1F" w14:textId="671E3C25" w:rsidR="006F4FA0" w:rsidRDefault="006F4FA0" w:rsidP="00867B3F">
      <w:pPr>
        <w:pStyle w:val="Contedos"/>
        <w:rPr>
          <w:color w:val="auto"/>
          <w:sz w:val="24"/>
          <w:szCs w:val="20"/>
        </w:rPr>
      </w:pPr>
    </w:p>
    <w:p w14:paraId="0DF64943" w14:textId="3C653F72" w:rsidR="006F4FA0" w:rsidRDefault="006F4FA0" w:rsidP="00867B3F">
      <w:pPr>
        <w:pStyle w:val="Contedos"/>
        <w:rPr>
          <w:color w:val="auto"/>
          <w:sz w:val="24"/>
          <w:szCs w:val="20"/>
        </w:rPr>
      </w:pPr>
    </w:p>
    <w:p w14:paraId="133FC36C" w14:textId="7FC193FE" w:rsidR="006F4FA0" w:rsidRDefault="006F4FA0" w:rsidP="00867B3F">
      <w:pPr>
        <w:pStyle w:val="Contedos"/>
        <w:rPr>
          <w:color w:val="auto"/>
          <w:sz w:val="24"/>
          <w:szCs w:val="20"/>
        </w:rPr>
      </w:pPr>
    </w:p>
    <w:p w14:paraId="405760EC" w14:textId="732E1C11" w:rsidR="00016601" w:rsidRDefault="00016601" w:rsidP="00867B3F">
      <w:pPr>
        <w:pStyle w:val="Contedos"/>
        <w:rPr>
          <w:color w:val="auto"/>
          <w:sz w:val="24"/>
          <w:szCs w:val="20"/>
        </w:rPr>
      </w:pPr>
    </w:p>
    <w:p w14:paraId="4AF7AC50" w14:textId="77777777" w:rsidR="00016601" w:rsidRDefault="00016601" w:rsidP="00867B3F">
      <w:pPr>
        <w:pStyle w:val="Contedos"/>
        <w:rPr>
          <w:color w:val="auto"/>
          <w:sz w:val="24"/>
          <w:szCs w:val="20"/>
        </w:rPr>
      </w:pPr>
    </w:p>
    <w:p w14:paraId="6A33B88E" w14:textId="5D3C16B8" w:rsidR="006F4FA0" w:rsidRDefault="006F4FA0" w:rsidP="00867B3F">
      <w:pPr>
        <w:pStyle w:val="Contedos"/>
        <w:rPr>
          <w:color w:val="auto"/>
          <w:sz w:val="24"/>
          <w:szCs w:val="20"/>
        </w:rPr>
      </w:pPr>
    </w:p>
    <w:p w14:paraId="654089B3" w14:textId="77EF97B4" w:rsidR="006F4FA0" w:rsidRDefault="006F4FA0" w:rsidP="00867B3F">
      <w:pPr>
        <w:pStyle w:val="Contedos"/>
        <w:rPr>
          <w:color w:val="auto"/>
          <w:sz w:val="24"/>
          <w:szCs w:val="20"/>
        </w:rPr>
      </w:pPr>
    </w:p>
    <w:p w14:paraId="3D9BC203" w14:textId="1B6EBD0A" w:rsidR="006F4FA0" w:rsidRDefault="006F4FA0" w:rsidP="00867B3F">
      <w:pPr>
        <w:pStyle w:val="Contedos"/>
        <w:rPr>
          <w:color w:val="auto"/>
          <w:sz w:val="24"/>
          <w:szCs w:val="20"/>
        </w:rPr>
      </w:pPr>
    </w:p>
    <w:p w14:paraId="0256FB35" w14:textId="77777777" w:rsidR="006F4FA0" w:rsidRDefault="006F4FA0" w:rsidP="00867B3F">
      <w:pPr>
        <w:pStyle w:val="Contedos"/>
        <w:rPr>
          <w:color w:val="auto"/>
          <w:sz w:val="24"/>
          <w:szCs w:val="20"/>
        </w:rPr>
      </w:pPr>
    </w:p>
    <w:p w14:paraId="54E2BFAC" w14:textId="1A9A67E2" w:rsidR="00077652" w:rsidRPr="00016601" w:rsidRDefault="005A01EE" w:rsidP="00016601">
      <w:pPr>
        <w:pStyle w:val="Ttulo"/>
      </w:pPr>
      <w:r>
        <w:lastRenderedPageBreak/>
        <w:t>Conclusão</w:t>
      </w:r>
    </w:p>
    <w:p w14:paraId="54719905" w14:textId="54150984" w:rsidR="00077652" w:rsidRDefault="00077652" w:rsidP="00016601">
      <w:pPr>
        <w:spacing w:line="360" w:lineRule="auto"/>
        <w:ind w:firstLine="720"/>
        <w:jc w:val="both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 xml:space="preserve">A elaboração deste relatório teve como objetivo expor o trabalho desenvolvido em contexto da unidade curricular </w:t>
      </w:r>
      <w:r w:rsidRPr="00077652">
        <w:rPr>
          <w:b w:val="0"/>
          <w:bCs/>
          <w:color w:val="auto"/>
          <w:sz w:val="24"/>
          <w:szCs w:val="20"/>
        </w:rPr>
        <w:t>Técnicas Avançadas de Programação 3D</w:t>
      </w:r>
      <w:r>
        <w:rPr>
          <w:b w:val="0"/>
          <w:bCs/>
          <w:color w:val="auto"/>
          <w:sz w:val="24"/>
          <w:szCs w:val="20"/>
        </w:rPr>
        <w:t>.</w:t>
      </w:r>
    </w:p>
    <w:p w14:paraId="461AE046" w14:textId="77777777" w:rsidR="00016601" w:rsidRDefault="00016601" w:rsidP="00016601">
      <w:pPr>
        <w:spacing w:line="360" w:lineRule="auto"/>
        <w:ind w:firstLine="720"/>
        <w:jc w:val="both"/>
        <w:rPr>
          <w:b w:val="0"/>
          <w:bCs/>
          <w:color w:val="auto"/>
          <w:sz w:val="24"/>
          <w:szCs w:val="20"/>
        </w:rPr>
      </w:pPr>
    </w:p>
    <w:p w14:paraId="7EA4BCFD" w14:textId="101AB6AC" w:rsidR="005A01EE" w:rsidRDefault="00077652" w:rsidP="00016601">
      <w:pPr>
        <w:spacing w:line="360" w:lineRule="auto"/>
        <w:jc w:val="both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Neste projeto tivemos a oportunidade de pôr em prática grande parte dos conhecimentos adquiridos na unidade curricular. A</w:t>
      </w:r>
      <w:r w:rsidRPr="008A12A3">
        <w:rPr>
          <w:b w:val="0"/>
          <w:bCs/>
          <w:color w:val="auto"/>
          <w:sz w:val="24"/>
          <w:szCs w:val="20"/>
        </w:rPr>
        <w:t>pós</w:t>
      </w:r>
      <w:r w:rsidR="005A01EE" w:rsidRPr="008A12A3">
        <w:rPr>
          <w:b w:val="0"/>
          <w:bCs/>
          <w:color w:val="auto"/>
          <w:sz w:val="24"/>
          <w:szCs w:val="20"/>
        </w:rPr>
        <w:t xml:space="preserve"> est</w:t>
      </w:r>
      <w:r w:rsidR="005A01EE">
        <w:rPr>
          <w:b w:val="0"/>
          <w:bCs/>
          <w:color w:val="auto"/>
          <w:sz w:val="24"/>
          <w:szCs w:val="20"/>
        </w:rPr>
        <w:t>e desafio</w:t>
      </w:r>
      <w:r w:rsidR="005A01EE" w:rsidRPr="008A12A3">
        <w:rPr>
          <w:b w:val="0"/>
          <w:bCs/>
          <w:color w:val="auto"/>
          <w:sz w:val="24"/>
          <w:szCs w:val="20"/>
        </w:rPr>
        <w:t xml:space="preserve"> fi</w:t>
      </w:r>
      <w:r>
        <w:rPr>
          <w:b w:val="0"/>
          <w:bCs/>
          <w:color w:val="auto"/>
          <w:sz w:val="24"/>
          <w:szCs w:val="20"/>
        </w:rPr>
        <w:t>camos</w:t>
      </w:r>
      <w:r w:rsidR="005A01EE" w:rsidRPr="008A12A3">
        <w:rPr>
          <w:b w:val="0"/>
          <w:bCs/>
          <w:color w:val="auto"/>
          <w:sz w:val="24"/>
          <w:szCs w:val="20"/>
        </w:rPr>
        <w:t xml:space="preserve"> mais capacitado</w:t>
      </w:r>
      <w:r>
        <w:rPr>
          <w:b w:val="0"/>
          <w:bCs/>
          <w:color w:val="auto"/>
          <w:sz w:val="24"/>
          <w:szCs w:val="20"/>
        </w:rPr>
        <w:t>s</w:t>
      </w:r>
      <w:r w:rsidR="005A01EE" w:rsidRPr="008A12A3">
        <w:rPr>
          <w:b w:val="0"/>
          <w:bCs/>
          <w:color w:val="auto"/>
          <w:sz w:val="24"/>
          <w:szCs w:val="20"/>
        </w:rPr>
        <w:t xml:space="preserve"> para quando formos abordados </w:t>
      </w:r>
      <w:r w:rsidR="005A01EE">
        <w:rPr>
          <w:b w:val="0"/>
          <w:bCs/>
          <w:color w:val="auto"/>
          <w:sz w:val="24"/>
          <w:szCs w:val="20"/>
        </w:rPr>
        <w:t>para a criação de novos shaders</w:t>
      </w:r>
      <w:r w:rsidR="005A01EE" w:rsidRPr="008A12A3">
        <w:rPr>
          <w:b w:val="0"/>
          <w:bCs/>
          <w:color w:val="auto"/>
          <w:sz w:val="24"/>
          <w:szCs w:val="20"/>
        </w:rPr>
        <w:t>.</w:t>
      </w:r>
    </w:p>
    <w:p w14:paraId="6BDEA4C5" w14:textId="77777777" w:rsidR="00016601" w:rsidRPr="008A12A3" w:rsidRDefault="00016601" w:rsidP="00016601">
      <w:pPr>
        <w:spacing w:line="360" w:lineRule="auto"/>
        <w:jc w:val="both"/>
        <w:rPr>
          <w:b w:val="0"/>
          <w:bCs/>
          <w:color w:val="auto"/>
          <w:sz w:val="24"/>
          <w:szCs w:val="20"/>
        </w:rPr>
      </w:pPr>
    </w:p>
    <w:p w14:paraId="10F31EE3" w14:textId="1A2E24BA" w:rsidR="005A01EE" w:rsidRPr="008A12A3" w:rsidRDefault="005A01EE" w:rsidP="00016601">
      <w:pPr>
        <w:spacing w:line="360" w:lineRule="auto"/>
        <w:jc w:val="both"/>
        <w:rPr>
          <w:b w:val="0"/>
          <w:bCs/>
          <w:color w:val="auto"/>
          <w:sz w:val="24"/>
          <w:szCs w:val="20"/>
        </w:rPr>
      </w:pPr>
      <w:r w:rsidRPr="008A12A3">
        <w:rPr>
          <w:b w:val="0"/>
          <w:bCs/>
          <w:color w:val="auto"/>
          <w:sz w:val="24"/>
          <w:szCs w:val="20"/>
        </w:rPr>
        <w:t>Enriqu</w:t>
      </w:r>
      <w:r w:rsidR="006C4C7E">
        <w:rPr>
          <w:b w:val="0"/>
          <w:bCs/>
          <w:color w:val="auto"/>
          <w:sz w:val="24"/>
          <w:szCs w:val="20"/>
        </w:rPr>
        <w:t>ec</w:t>
      </w:r>
      <w:r w:rsidR="00077652">
        <w:rPr>
          <w:b w:val="0"/>
          <w:bCs/>
          <w:color w:val="auto"/>
          <w:sz w:val="24"/>
          <w:szCs w:val="20"/>
        </w:rPr>
        <w:t>emos</w:t>
      </w:r>
      <w:r w:rsidRPr="008A12A3">
        <w:rPr>
          <w:b w:val="0"/>
          <w:bCs/>
          <w:color w:val="auto"/>
          <w:sz w:val="24"/>
          <w:szCs w:val="20"/>
        </w:rPr>
        <w:t xml:space="preserve"> conhecimentos </w:t>
      </w:r>
      <w:r>
        <w:rPr>
          <w:b w:val="0"/>
          <w:bCs/>
          <w:color w:val="auto"/>
          <w:sz w:val="24"/>
          <w:szCs w:val="20"/>
        </w:rPr>
        <w:t>da utilização da ferramenta d</w:t>
      </w:r>
      <w:r w:rsidR="006C4C7E">
        <w:rPr>
          <w:b w:val="0"/>
          <w:bCs/>
          <w:color w:val="auto"/>
          <w:sz w:val="24"/>
          <w:szCs w:val="20"/>
        </w:rPr>
        <w:t>o</w:t>
      </w:r>
      <w:r>
        <w:rPr>
          <w:b w:val="0"/>
          <w:bCs/>
          <w:color w:val="auto"/>
          <w:sz w:val="24"/>
          <w:szCs w:val="20"/>
        </w:rPr>
        <w:t xml:space="preserve"> Unity </w:t>
      </w:r>
      <w:r w:rsidRPr="008A12A3">
        <w:rPr>
          <w:b w:val="0"/>
          <w:bCs/>
          <w:color w:val="auto"/>
          <w:sz w:val="24"/>
          <w:szCs w:val="20"/>
        </w:rPr>
        <w:t>através das pesquisas e aprofundamos sua aplicação em</w:t>
      </w:r>
      <w:r>
        <w:rPr>
          <w:b w:val="0"/>
          <w:bCs/>
          <w:color w:val="auto"/>
          <w:sz w:val="24"/>
          <w:szCs w:val="20"/>
        </w:rPr>
        <w:t xml:space="preserve"> </w:t>
      </w:r>
      <w:r w:rsidRPr="008A12A3">
        <w:rPr>
          <w:b w:val="0"/>
          <w:bCs/>
          <w:color w:val="auto"/>
          <w:sz w:val="24"/>
          <w:szCs w:val="20"/>
        </w:rPr>
        <w:t>casos de forma mais assertiva</w:t>
      </w:r>
      <w:r>
        <w:rPr>
          <w:b w:val="0"/>
          <w:bCs/>
          <w:color w:val="auto"/>
          <w:sz w:val="24"/>
          <w:szCs w:val="20"/>
        </w:rPr>
        <w:t>, fruto da criação deste projeto</w:t>
      </w:r>
      <w:r w:rsidRPr="008A12A3">
        <w:rPr>
          <w:b w:val="0"/>
          <w:bCs/>
          <w:color w:val="auto"/>
          <w:sz w:val="24"/>
          <w:szCs w:val="20"/>
        </w:rPr>
        <w:t>.</w:t>
      </w:r>
    </w:p>
    <w:p w14:paraId="59F4B05F" w14:textId="576413EC" w:rsidR="005A01EE" w:rsidRDefault="005A01EE" w:rsidP="00016601">
      <w:pPr>
        <w:spacing w:line="360" w:lineRule="auto"/>
        <w:jc w:val="both"/>
        <w:rPr>
          <w:b w:val="0"/>
          <w:bCs/>
          <w:color w:val="auto"/>
          <w:sz w:val="24"/>
          <w:szCs w:val="20"/>
        </w:rPr>
      </w:pPr>
      <w:r w:rsidRPr="008A12A3">
        <w:rPr>
          <w:b w:val="0"/>
          <w:bCs/>
          <w:color w:val="auto"/>
          <w:sz w:val="24"/>
          <w:szCs w:val="20"/>
        </w:rPr>
        <w:t>Consegui</w:t>
      </w:r>
      <w:r w:rsidR="00077652">
        <w:rPr>
          <w:b w:val="0"/>
          <w:bCs/>
          <w:color w:val="auto"/>
          <w:sz w:val="24"/>
          <w:szCs w:val="20"/>
        </w:rPr>
        <w:t>mos</w:t>
      </w:r>
      <w:r w:rsidR="006C4C7E">
        <w:rPr>
          <w:b w:val="0"/>
          <w:bCs/>
          <w:color w:val="auto"/>
          <w:sz w:val="24"/>
          <w:szCs w:val="20"/>
        </w:rPr>
        <w:t xml:space="preserve"> </w:t>
      </w:r>
      <w:r w:rsidRPr="008A12A3">
        <w:rPr>
          <w:b w:val="0"/>
          <w:bCs/>
          <w:color w:val="auto"/>
          <w:sz w:val="24"/>
          <w:szCs w:val="20"/>
        </w:rPr>
        <w:t xml:space="preserve">aprender funcionalidades </w:t>
      </w:r>
      <w:r>
        <w:rPr>
          <w:b w:val="0"/>
          <w:bCs/>
          <w:color w:val="auto"/>
          <w:sz w:val="24"/>
          <w:szCs w:val="20"/>
        </w:rPr>
        <w:t xml:space="preserve">que </w:t>
      </w:r>
      <w:r w:rsidR="006C4C7E">
        <w:rPr>
          <w:b w:val="0"/>
          <w:bCs/>
          <w:color w:val="auto"/>
          <w:sz w:val="24"/>
          <w:szCs w:val="20"/>
        </w:rPr>
        <w:t>irão</w:t>
      </w:r>
      <w:r>
        <w:rPr>
          <w:b w:val="0"/>
          <w:bCs/>
          <w:color w:val="auto"/>
          <w:sz w:val="24"/>
          <w:szCs w:val="20"/>
        </w:rPr>
        <w:t xml:space="preserve"> servir como base num futuro projeto.</w:t>
      </w:r>
    </w:p>
    <w:p w14:paraId="355D3667" w14:textId="77777777" w:rsidR="00016601" w:rsidRDefault="00016601" w:rsidP="00016601">
      <w:pPr>
        <w:spacing w:line="360" w:lineRule="auto"/>
        <w:jc w:val="both"/>
        <w:rPr>
          <w:b w:val="0"/>
          <w:bCs/>
          <w:color w:val="auto"/>
          <w:sz w:val="24"/>
          <w:szCs w:val="20"/>
        </w:rPr>
      </w:pPr>
    </w:p>
    <w:p w14:paraId="1B1F1869" w14:textId="6E77C1DD" w:rsidR="005A01EE" w:rsidRDefault="005A01EE" w:rsidP="00016601">
      <w:pPr>
        <w:spacing w:line="360" w:lineRule="auto"/>
        <w:jc w:val="both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Deix</w:t>
      </w:r>
      <w:r w:rsidR="00016601">
        <w:rPr>
          <w:b w:val="0"/>
          <w:bCs/>
          <w:color w:val="auto"/>
          <w:sz w:val="24"/>
          <w:szCs w:val="20"/>
        </w:rPr>
        <w:t>amos um</w:t>
      </w:r>
      <w:r>
        <w:rPr>
          <w:b w:val="0"/>
          <w:bCs/>
          <w:color w:val="auto"/>
          <w:sz w:val="24"/>
          <w:szCs w:val="20"/>
        </w:rPr>
        <w:t xml:space="preserve"> agradecimentos ao docente Moisés Moreira, pela disponibilização da documentação e apoio na criação deste projeto.</w:t>
      </w:r>
    </w:p>
    <w:p w14:paraId="546BEC11" w14:textId="5CB67C02" w:rsidR="0083615C" w:rsidRPr="00A3303B" w:rsidRDefault="0083615C" w:rsidP="00A25512">
      <w:pPr>
        <w:rPr>
          <w:b w:val="0"/>
          <w:bCs/>
          <w:color w:val="auto"/>
          <w:sz w:val="24"/>
          <w:szCs w:val="20"/>
        </w:rPr>
      </w:pPr>
    </w:p>
    <w:sectPr w:rsidR="0083615C" w:rsidRPr="00A3303B" w:rsidSect="00AB02A7">
      <w:headerReference w:type="default" r:id="rId15"/>
      <w:footerReference w:type="default" r:id="rId16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9DD41" w14:textId="77777777" w:rsidR="00E428B1" w:rsidRDefault="00E428B1">
      <w:r>
        <w:separator/>
      </w:r>
    </w:p>
    <w:p w14:paraId="6569D968" w14:textId="77777777" w:rsidR="00E428B1" w:rsidRDefault="00E428B1"/>
  </w:endnote>
  <w:endnote w:type="continuationSeparator" w:id="0">
    <w:p w14:paraId="5D5C8A3A" w14:textId="77777777" w:rsidR="00E428B1" w:rsidRDefault="00E428B1">
      <w:r>
        <w:continuationSeparator/>
      </w:r>
    </w:p>
    <w:p w14:paraId="422FCACE" w14:textId="77777777" w:rsidR="00E428B1" w:rsidRDefault="00E428B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7701A9" w14:textId="77777777" w:rsidR="00DF027C" w:rsidRDefault="00DF027C">
        <w:pPr>
          <w:pStyle w:val="Rodap"/>
          <w:jc w:val="center"/>
        </w:pPr>
        <w:r>
          <w:rPr>
            <w:lang w:bidi="pt-PT"/>
          </w:rPr>
          <w:fldChar w:fldCharType="begin"/>
        </w:r>
        <w:r>
          <w:rPr>
            <w:lang w:bidi="pt-PT"/>
          </w:rPr>
          <w:instrText xml:space="preserve"> PAGE   \* MERGEFORMAT </w:instrText>
        </w:r>
        <w:r>
          <w:rPr>
            <w:lang w:bidi="pt-PT"/>
          </w:rPr>
          <w:fldChar w:fldCharType="separate"/>
        </w:r>
        <w:r w:rsidR="00AB02A7">
          <w:rPr>
            <w:noProof/>
            <w:lang w:bidi="pt-PT"/>
          </w:rPr>
          <w:t>2</w:t>
        </w:r>
        <w:r>
          <w:rPr>
            <w:noProof/>
            <w:lang w:bidi="pt-PT"/>
          </w:rPr>
          <w:fldChar w:fldCharType="end"/>
        </w:r>
      </w:p>
    </w:sdtContent>
  </w:sdt>
  <w:p w14:paraId="03876D3E" w14:textId="77777777" w:rsidR="00DF027C" w:rsidRDefault="00DF027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B43106" w14:textId="77777777" w:rsidR="00E428B1" w:rsidRDefault="00E428B1">
      <w:r>
        <w:separator/>
      </w:r>
    </w:p>
    <w:p w14:paraId="2AC98AEC" w14:textId="77777777" w:rsidR="00E428B1" w:rsidRDefault="00E428B1"/>
  </w:footnote>
  <w:footnote w:type="continuationSeparator" w:id="0">
    <w:p w14:paraId="7B3861DC" w14:textId="77777777" w:rsidR="00E428B1" w:rsidRDefault="00E428B1">
      <w:r>
        <w:continuationSeparator/>
      </w:r>
    </w:p>
    <w:p w14:paraId="3D0F1F05" w14:textId="77777777" w:rsidR="00E428B1" w:rsidRDefault="00E428B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2D06F88F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3D1A72B" w14:textId="77777777" w:rsidR="00D077E9" w:rsidRDefault="00D077E9">
          <w:pPr>
            <w:pStyle w:val="Cabealho"/>
          </w:pPr>
        </w:p>
      </w:tc>
    </w:tr>
  </w:tbl>
  <w:p w14:paraId="7F7A5AEA" w14:textId="77777777" w:rsidR="00D077E9" w:rsidRDefault="00D077E9" w:rsidP="00D077E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D849CD"/>
    <w:multiLevelType w:val="hybridMultilevel"/>
    <w:tmpl w:val="EDB042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746B3F"/>
    <w:multiLevelType w:val="hybridMultilevel"/>
    <w:tmpl w:val="6290AF7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FDD2820"/>
    <w:multiLevelType w:val="hybridMultilevel"/>
    <w:tmpl w:val="3CA0368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39621089">
    <w:abstractNumId w:val="0"/>
  </w:num>
  <w:num w:numId="2" w16cid:durableId="117922099">
    <w:abstractNumId w:val="2"/>
  </w:num>
  <w:num w:numId="3" w16cid:durableId="13276607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AFD"/>
    <w:rsid w:val="00013CFD"/>
    <w:rsid w:val="00016601"/>
    <w:rsid w:val="0002482E"/>
    <w:rsid w:val="00025645"/>
    <w:rsid w:val="00037ACE"/>
    <w:rsid w:val="00040FFE"/>
    <w:rsid w:val="00047519"/>
    <w:rsid w:val="00050324"/>
    <w:rsid w:val="00053FAF"/>
    <w:rsid w:val="000605DF"/>
    <w:rsid w:val="0007193D"/>
    <w:rsid w:val="00071F01"/>
    <w:rsid w:val="00077652"/>
    <w:rsid w:val="000A0150"/>
    <w:rsid w:val="000B1742"/>
    <w:rsid w:val="000E63C9"/>
    <w:rsid w:val="000E6E71"/>
    <w:rsid w:val="00102D00"/>
    <w:rsid w:val="00105059"/>
    <w:rsid w:val="0011436E"/>
    <w:rsid w:val="00130E9D"/>
    <w:rsid w:val="00150A6D"/>
    <w:rsid w:val="001527EB"/>
    <w:rsid w:val="00162BBD"/>
    <w:rsid w:val="00183C76"/>
    <w:rsid w:val="00185B35"/>
    <w:rsid w:val="001A2B1A"/>
    <w:rsid w:val="001D280F"/>
    <w:rsid w:val="001F2BC8"/>
    <w:rsid w:val="001F5F6B"/>
    <w:rsid w:val="002016A4"/>
    <w:rsid w:val="00221AC5"/>
    <w:rsid w:val="00243EBC"/>
    <w:rsid w:val="00246A35"/>
    <w:rsid w:val="00260704"/>
    <w:rsid w:val="00284348"/>
    <w:rsid w:val="002854B4"/>
    <w:rsid w:val="002B02C7"/>
    <w:rsid w:val="002C72BE"/>
    <w:rsid w:val="002E43AC"/>
    <w:rsid w:val="002F51F5"/>
    <w:rsid w:val="003011ED"/>
    <w:rsid w:val="00312137"/>
    <w:rsid w:val="00330359"/>
    <w:rsid w:val="00331B14"/>
    <w:rsid w:val="0033762F"/>
    <w:rsid w:val="00346EBC"/>
    <w:rsid w:val="00360494"/>
    <w:rsid w:val="00366C7E"/>
    <w:rsid w:val="00384EA3"/>
    <w:rsid w:val="003A39A1"/>
    <w:rsid w:val="003A3AFD"/>
    <w:rsid w:val="003B7661"/>
    <w:rsid w:val="003C2191"/>
    <w:rsid w:val="003D3863"/>
    <w:rsid w:val="00406CF5"/>
    <w:rsid w:val="004110DE"/>
    <w:rsid w:val="0041309A"/>
    <w:rsid w:val="00422800"/>
    <w:rsid w:val="0043766F"/>
    <w:rsid w:val="0044085A"/>
    <w:rsid w:val="00462FC4"/>
    <w:rsid w:val="004639FC"/>
    <w:rsid w:val="00483AEB"/>
    <w:rsid w:val="0048728D"/>
    <w:rsid w:val="004A6B63"/>
    <w:rsid w:val="004B21A5"/>
    <w:rsid w:val="004C4771"/>
    <w:rsid w:val="004D6D3B"/>
    <w:rsid w:val="004D7F09"/>
    <w:rsid w:val="005037F0"/>
    <w:rsid w:val="00516A86"/>
    <w:rsid w:val="005275F6"/>
    <w:rsid w:val="00532ACE"/>
    <w:rsid w:val="005421E6"/>
    <w:rsid w:val="005642CB"/>
    <w:rsid w:val="00572102"/>
    <w:rsid w:val="00581D19"/>
    <w:rsid w:val="005A01EE"/>
    <w:rsid w:val="005D18A0"/>
    <w:rsid w:val="005D3749"/>
    <w:rsid w:val="005D5D40"/>
    <w:rsid w:val="005E62AA"/>
    <w:rsid w:val="005F1BB0"/>
    <w:rsid w:val="00613606"/>
    <w:rsid w:val="00616E1B"/>
    <w:rsid w:val="0063265A"/>
    <w:rsid w:val="00645860"/>
    <w:rsid w:val="006538BC"/>
    <w:rsid w:val="00656C4D"/>
    <w:rsid w:val="006641CA"/>
    <w:rsid w:val="00674C45"/>
    <w:rsid w:val="00676A05"/>
    <w:rsid w:val="00693421"/>
    <w:rsid w:val="006A325A"/>
    <w:rsid w:val="006B2741"/>
    <w:rsid w:val="006B72D4"/>
    <w:rsid w:val="006C37CE"/>
    <w:rsid w:val="006C4C7E"/>
    <w:rsid w:val="006C72E1"/>
    <w:rsid w:val="006C7693"/>
    <w:rsid w:val="006D341D"/>
    <w:rsid w:val="006D4C4C"/>
    <w:rsid w:val="006E5716"/>
    <w:rsid w:val="006F4FA0"/>
    <w:rsid w:val="006F7FFA"/>
    <w:rsid w:val="007302B3"/>
    <w:rsid w:val="00730733"/>
    <w:rsid w:val="00730E3A"/>
    <w:rsid w:val="007361D7"/>
    <w:rsid w:val="00736AAF"/>
    <w:rsid w:val="007549DA"/>
    <w:rsid w:val="00762FDC"/>
    <w:rsid w:val="00765B2A"/>
    <w:rsid w:val="00783A34"/>
    <w:rsid w:val="00786476"/>
    <w:rsid w:val="00787BEF"/>
    <w:rsid w:val="007B7CDB"/>
    <w:rsid w:val="007C6B52"/>
    <w:rsid w:val="007D16C5"/>
    <w:rsid w:val="007E4685"/>
    <w:rsid w:val="00812D60"/>
    <w:rsid w:val="00812EFA"/>
    <w:rsid w:val="00814EC2"/>
    <w:rsid w:val="00817056"/>
    <w:rsid w:val="0083565A"/>
    <w:rsid w:val="0083615C"/>
    <w:rsid w:val="00862FE4"/>
    <w:rsid w:val="0086389A"/>
    <w:rsid w:val="00867B3F"/>
    <w:rsid w:val="00874ED4"/>
    <w:rsid w:val="0087605E"/>
    <w:rsid w:val="00877AFE"/>
    <w:rsid w:val="008869AB"/>
    <w:rsid w:val="0089251F"/>
    <w:rsid w:val="00893BA6"/>
    <w:rsid w:val="00897FA6"/>
    <w:rsid w:val="008A07A4"/>
    <w:rsid w:val="008A12A3"/>
    <w:rsid w:val="008A32DB"/>
    <w:rsid w:val="008B1FEE"/>
    <w:rsid w:val="008C2F0E"/>
    <w:rsid w:val="00903C32"/>
    <w:rsid w:val="00907886"/>
    <w:rsid w:val="00916447"/>
    <w:rsid w:val="00916B16"/>
    <w:rsid w:val="009170FE"/>
    <w:rsid w:val="009173B9"/>
    <w:rsid w:val="0093335D"/>
    <w:rsid w:val="0093613E"/>
    <w:rsid w:val="00943026"/>
    <w:rsid w:val="00947C0B"/>
    <w:rsid w:val="00966B81"/>
    <w:rsid w:val="009722F4"/>
    <w:rsid w:val="009973A2"/>
    <w:rsid w:val="009C64D2"/>
    <w:rsid w:val="009C6BF6"/>
    <w:rsid w:val="009C7720"/>
    <w:rsid w:val="009E52D5"/>
    <w:rsid w:val="009F2104"/>
    <w:rsid w:val="00A061A8"/>
    <w:rsid w:val="00A1415B"/>
    <w:rsid w:val="00A23AFA"/>
    <w:rsid w:val="00A25512"/>
    <w:rsid w:val="00A31B3E"/>
    <w:rsid w:val="00A32563"/>
    <w:rsid w:val="00A32CD5"/>
    <w:rsid w:val="00A33015"/>
    <w:rsid w:val="00A3303B"/>
    <w:rsid w:val="00A45891"/>
    <w:rsid w:val="00A532F3"/>
    <w:rsid w:val="00A604DA"/>
    <w:rsid w:val="00A71B9B"/>
    <w:rsid w:val="00A8489E"/>
    <w:rsid w:val="00A9564B"/>
    <w:rsid w:val="00A97970"/>
    <w:rsid w:val="00AB02A7"/>
    <w:rsid w:val="00AC00C8"/>
    <w:rsid w:val="00AC29F3"/>
    <w:rsid w:val="00B11777"/>
    <w:rsid w:val="00B13628"/>
    <w:rsid w:val="00B13792"/>
    <w:rsid w:val="00B230BB"/>
    <w:rsid w:val="00B231E5"/>
    <w:rsid w:val="00B269F4"/>
    <w:rsid w:val="00B33747"/>
    <w:rsid w:val="00B45AEE"/>
    <w:rsid w:val="00B616B4"/>
    <w:rsid w:val="00B66AC6"/>
    <w:rsid w:val="00B832F3"/>
    <w:rsid w:val="00B847FC"/>
    <w:rsid w:val="00BC44A4"/>
    <w:rsid w:val="00BD2B01"/>
    <w:rsid w:val="00BF41C4"/>
    <w:rsid w:val="00BF769B"/>
    <w:rsid w:val="00C02B87"/>
    <w:rsid w:val="00C07EEF"/>
    <w:rsid w:val="00C23665"/>
    <w:rsid w:val="00C4086D"/>
    <w:rsid w:val="00C45AF4"/>
    <w:rsid w:val="00C52E1E"/>
    <w:rsid w:val="00C56143"/>
    <w:rsid w:val="00C72434"/>
    <w:rsid w:val="00C84F04"/>
    <w:rsid w:val="00CA1896"/>
    <w:rsid w:val="00CA3D34"/>
    <w:rsid w:val="00CA41BA"/>
    <w:rsid w:val="00CB5B28"/>
    <w:rsid w:val="00CB6837"/>
    <w:rsid w:val="00CD3375"/>
    <w:rsid w:val="00CE7503"/>
    <w:rsid w:val="00CF0A10"/>
    <w:rsid w:val="00CF5371"/>
    <w:rsid w:val="00D0323A"/>
    <w:rsid w:val="00D0559F"/>
    <w:rsid w:val="00D077E9"/>
    <w:rsid w:val="00D31CC8"/>
    <w:rsid w:val="00D42CB7"/>
    <w:rsid w:val="00D50C01"/>
    <w:rsid w:val="00D5413D"/>
    <w:rsid w:val="00D553F1"/>
    <w:rsid w:val="00D570A9"/>
    <w:rsid w:val="00D70D02"/>
    <w:rsid w:val="00D770C7"/>
    <w:rsid w:val="00D77D16"/>
    <w:rsid w:val="00D86945"/>
    <w:rsid w:val="00D90290"/>
    <w:rsid w:val="00D953B1"/>
    <w:rsid w:val="00D96BAA"/>
    <w:rsid w:val="00DA0BEB"/>
    <w:rsid w:val="00DC5185"/>
    <w:rsid w:val="00DD152F"/>
    <w:rsid w:val="00DD5BBD"/>
    <w:rsid w:val="00DE213F"/>
    <w:rsid w:val="00DF027C"/>
    <w:rsid w:val="00DF497E"/>
    <w:rsid w:val="00DF768D"/>
    <w:rsid w:val="00E00A32"/>
    <w:rsid w:val="00E22ACD"/>
    <w:rsid w:val="00E41C9B"/>
    <w:rsid w:val="00E428B1"/>
    <w:rsid w:val="00E4445E"/>
    <w:rsid w:val="00E57D2D"/>
    <w:rsid w:val="00E620B0"/>
    <w:rsid w:val="00E762A9"/>
    <w:rsid w:val="00E81B40"/>
    <w:rsid w:val="00E828AA"/>
    <w:rsid w:val="00E97852"/>
    <w:rsid w:val="00EA5E39"/>
    <w:rsid w:val="00EB051A"/>
    <w:rsid w:val="00ED3E66"/>
    <w:rsid w:val="00EE021A"/>
    <w:rsid w:val="00EE2F37"/>
    <w:rsid w:val="00EE3178"/>
    <w:rsid w:val="00EF555B"/>
    <w:rsid w:val="00F027BB"/>
    <w:rsid w:val="00F11DCF"/>
    <w:rsid w:val="00F162EA"/>
    <w:rsid w:val="00F32D61"/>
    <w:rsid w:val="00F34D9B"/>
    <w:rsid w:val="00F37A38"/>
    <w:rsid w:val="00F42C36"/>
    <w:rsid w:val="00F52D27"/>
    <w:rsid w:val="00F56682"/>
    <w:rsid w:val="00F62117"/>
    <w:rsid w:val="00F83527"/>
    <w:rsid w:val="00F955BE"/>
    <w:rsid w:val="00FA43EA"/>
    <w:rsid w:val="00FA4B96"/>
    <w:rsid w:val="00FB3C73"/>
    <w:rsid w:val="00FD583F"/>
    <w:rsid w:val="00FD7488"/>
    <w:rsid w:val="00FE17F8"/>
    <w:rsid w:val="00FF16B4"/>
    <w:rsid w:val="00FF3463"/>
    <w:rsid w:val="00FF3646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91BDEA"/>
  <w15:docId w15:val="{DBE8C132-FC75-44F7-9153-B6C2E97B5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3AEB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te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ter"/>
    <w:uiPriority w:val="4"/>
    <w:qFormat/>
    <w:rsid w:val="00867B3F"/>
    <w:pPr>
      <w:keepNext/>
      <w:spacing w:before="240" w:after="240" w:line="240" w:lineRule="auto"/>
      <w:outlineLvl w:val="1"/>
    </w:pPr>
    <w:rPr>
      <w:rFonts w:asciiTheme="majorHAnsi" w:eastAsiaTheme="majorEastAsia" w:hAnsiTheme="majorHAnsi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ter"/>
    <w:uiPriority w:val="5"/>
    <w:unhideWhenUsed/>
    <w:qFormat/>
    <w:rsid w:val="00867B3F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 w:val="0"/>
      <w:szCs w:val="24"/>
    </w:rPr>
  </w:style>
  <w:style w:type="paragraph" w:styleId="Ttulo4">
    <w:name w:val="heading 4"/>
    <w:basedOn w:val="Normal"/>
    <w:next w:val="Normal"/>
    <w:link w:val="Ttulo4Carter"/>
    <w:uiPriority w:val="1"/>
    <w:unhideWhenUsed/>
    <w:qFormat/>
    <w:rsid w:val="00DF497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ter"/>
    <w:uiPriority w:val="1"/>
    <w:qFormat/>
    <w:rsid w:val="00867B3F"/>
    <w:pPr>
      <w:spacing w:after="200" w:line="240" w:lineRule="auto"/>
    </w:pPr>
    <w:rPr>
      <w:rFonts w:asciiTheme="majorHAnsi" w:eastAsiaTheme="majorEastAsia" w:hAnsiTheme="majorHAnsi" w:cstheme="majorBidi"/>
      <w:bCs/>
      <w:sz w:val="5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"/>
    <w:rsid w:val="00867B3F"/>
    <w:rPr>
      <w:rFonts w:asciiTheme="majorHAnsi" w:eastAsiaTheme="majorEastAsia" w:hAnsiTheme="majorHAnsi" w:cstheme="majorBidi"/>
      <w:b/>
      <w:bCs/>
      <w:color w:val="082A75" w:themeColor="text2"/>
      <w:sz w:val="52"/>
      <w:szCs w:val="52"/>
    </w:rPr>
  </w:style>
  <w:style w:type="paragraph" w:styleId="Subttulo">
    <w:name w:val="Subtitle"/>
    <w:basedOn w:val="Normal"/>
    <w:link w:val="SubttuloCarte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ter">
    <w:name w:val="Subtítulo Caráter"/>
    <w:basedOn w:val="Tipodeletrapredefinidodopargraf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ter">
    <w:name w:val="Título 1 Caráter"/>
    <w:basedOn w:val="Tipodeletrapredefinidodopargrafo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arter"/>
    <w:uiPriority w:val="8"/>
    <w:unhideWhenUsed/>
    <w:rsid w:val="005037F0"/>
  </w:style>
  <w:style w:type="character" w:customStyle="1" w:styleId="CabealhoCarter">
    <w:name w:val="Cabeçalho Caráter"/>
    <w:basedOn w:val="Tipodeletrapredefinidodopargrafo"/>
    <w:link w:val="Cabealho"/>
    <w:uiPriority w:val="8"/>
    <w:rsid w:val="0093335D"/>
  </w:style>
  <w:style w:type="paragraph" w:styleId="Rodap">
    <w:name w:val="footer"/>
    <w:basedOn w:val="Normal"/>
    <w:link w:val="RodapCarter"/>
    <w:uiPriority w:val="99"/>
    <w:unhideWhenUsed/>
    <w:rsid w:val="005037F0"/>
  </w:style>
  <w:style w:type="character" w:customStyle="1" w:styleId="RodapCarter">
    <w:name w:val="Rodapé Caráter"/>
    <w:basedOn w:val="Tipodeletrapredefinidodopargraf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ter">
    <w:name w:val="Título 2 Caráter"/>
    <w:basedOn w:val="Tipodeletrapredefinidodopargrafo"/>
    <w:link w:val="Ttulo2"/>
    <w:uiPriority w:val="4"/>
    <w:rsid w:val="00867B3F"/>
    <w:rPr>
      <w:rFonts w:asciiTheme="majorHAnsi" w:eastAsiaTheme="majorEastAsia" w:hAnsiTheme="majorHAnsi" w:cstheme="majorBidi"/>
      <w:color w:val="082A75" w:themeColor="text2"/>
      <w:sz w:val="36"/>
      <w:szCs w:val="26"/>
    </w:rPr>
  </w:style>
  <w:style w:type="table" w:styleId="TabelacomGrelha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MarcadordePosio">
    <w:name w:val="Placeholder Text"/>
    <w:basedOn w:val="Tipodeletrapredefinidodopargrafo"/>
    <w:uiPriority w:val="99"/>
    <w:unhideWhenUsed/>
    <w:rsid w:val="00D86945"/>
    <w:rPr>
      <w:color w:val="808080"/>
    </w:rPr>
  </w:style>
  <w:style w:type="paragraph" w:customStyle="1" w:styleId="Contedos">
    <w:name w:val="Conteúdos"/>
    <w:basedOn w:val="Normal"/>
    <w:link w:val="CarterdeContedos"/>
    <w:qFormat/>
    <w:rsid w:val="00DF027C"/>
    <w:rPr>
      <w:b w:val="0"/>
    </w:rPr>
  </w:style>
  <w:style w:type="paragraph" w:customStyle="1" w:styleId="Textodenfase">
    <w:name w:val="Texto de Ênfase"/>
    <w:basedOn w:val="Normal"/>
    <w:link w:val="CarterdeTextodenfase"/>
    <w:qFormat/>
    <w:rsid w:val="00DF027C"/>
  </w:style>
  <w:style w:type="character" w:customStyle="1" w:styleId="CarterdeContedos">
    <w:name w:val="Caráter de Conteúdos"/>
    <w:basedOn w:val="Tipodeletrapredefinidodopargrafo"/>
    <w:link w:val="Contedos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terdeTextodenfase">
    <w:name w:val="Caráter de Texto de Ênfase"/>
    <w:basedOn w:val="Tipodeletrapredefinidodopargrafo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character" w:customStyle="1" w:styleId="Ttulo3Carter">
    <w:name w:val="Título 3 Caráter"/>
    <w:basedOn w:val="Tipodeletrapredefinidodopargrafo"/>
    <w:link w:val="Ttulo3"/>
    <w:uiPriority w:val="5"/>
    <w:rsid w:val="00867B3F"/>
    <w:rPr>
      <w:rFonts w:asciiTheme="majorHAnsi" w:eastAsiaTheme="majorEastAsia" w:hAnsiTheme="majorHAnsi" w:cstheme="majorBidi"/>
      <w:color w:val="082A75" w:themeColor="text2"/>
      <w:sz w:val="28"/>
    </w:rPr>
  </w:style>
  <w:style w:type="paragraph" w:styleId="PargrafodaLista">
    <w:name w:val="List Paragraph"/>
    <w:basedOn w:val="Normal"/>
    <w:uiPriority w:val="34"/>
    <w:unhideWhenUsed/>
    <w:qFormat/>
    <w:rsid w:val="0043766F"/>
    <w:pPr>
      <w:ind w:left="720"/>
      <w:contextualSpacing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CE7503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CE7503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CE7503"/>
    <w:rPr>
      <w:rFonts w:eastAsiaTheme="minorEastAsia"/>
      <w:b/>
      <w:color w:val="082A75" w:themeColor="text2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CE7503"/>
    <w:rPr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CE7503"/>
    <w:rPr>
      <w:rFonts w:eastAsiaTheme="minorEastAsia"/>
      <w:b/>
      <w:bCs/>
      <w:color w:val="082A75" w:themeColor="text2"/>
      <w:sz w:val="20"/>
      <w:szCs w:val="20"/>
    </w:rPr>
  </w:style>
  <w:style w:type="character" w:customStyle="1" w:styleId="Ttulo4Carter">
    <w:name w:val="Título 4 Caráter"/>
    <w:basedOn w:val="Tipodeletrapredefinidodopargrafo"/>
    <w:link w:val="Ttulo4"/>
    <w:uiPriority w:val="1"/>
    <w:rsid w:val="00DF497E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paragraph" w:styleId="Cabealhodondice">
    <w:name w:val="TOC Heading"/>
    <w:basedOn w:val="Ttulo1"/>
    <w:next w:val="Normal"/>
    <w:uiPriority w:val="39"/>
    <w:unhideWhenUsed/>
    <w:qFormat/>
    <w:rsid w:val="00F32D61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F32D61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F32D61"/>
    <w:pPr>
      <w:spacing w:after="100"/>
      <w:ind w:left="280"/>
    </w:pPr>
  </w:style>
  <w:style w:type="paragraph" w:styleId="ndice3">
    <w:name w:val="toc 3"/>
    <w:basedOn w:val="Normal"/>
    <w:next w:val="Normal"/>
    <w:autoRedefine/>
    <w:uiPriority w:val="39"/>
    <w:unhideWhenUsed/>
    <w:rsid w:val="00F32D61"/>
    <w:pPr>
      <w:spacing w:after="100"/>
      <w:ind w:left="560"/>
    </w:pPr>
  </w:style>
  <w:style w:type="character" w:styleId="Hiperligao">
    <w:name w:val="Hyperlink"/>
    <w:basedOn w:val="Tipodeletrapredefinidodopargrafo"/>
    <w:uiPriority w:val="99"/>
    <w:unhideWhenUsed/>
    <w:rsid w:val="00F32D61"/>
    <w:rPr>
      <w:color w:val="3592C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17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9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7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tar\AppData\Local\Microsoft\Office\16.0\DTS\pt-PT%7b9AD3864C-F3BB-4BC4-A4D4-536B9EBC5D7C%7d\%7b31BC3AA6-A3F6-4E17-9B52-E445C3214FF5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B8028C9AD5D449BBAC8EDB33B70009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12DC98E-3519-4227-8576-7236ED21BAB8}"/>
      </w:docPartPr>
      <w:docPartBody>
        <w:p w:rsidR="00EE5B29" w:rsidRDefault="009F18C2">
          <w:pPr>
            <w:pStyle w:val="BB8028C9AD5D449BBAC8EDB33B700091"/>
          </w:pPr>
          <w:r w:rsidRPr="00D86945">
            <w:rPr>
              <w:rStyle w:val="SubttuloCarter"/>
              <w:b/>
              <w:lang w:bidi="pt-PT"/>
            </w:rPr>
            <w:fldChar w:fldCharType="begin"/>
          </w:r>
          <w:r w:rsidRPr="00D86945">
            <w:rPr>
              <w:rStyle w:val="SubttuloCarter"/>
              <w:lang w:bidi="pt-PT"/>
            </w:rPr>
            <w:instrText xml:space="preserve"> DATE  \@ "MMMM d"  \* MERGEFORMAT </w:instrText>
          </w:r>
          <w:r w:rsidRPr="00D86945">
            <w:rPr>
              <w:rStyle w:val="SubttuloCarter"/>
              <w:b/>
              <w:lang w:bidi="pt-PT"/>
            </w:rPr>
            <w:fldChar w:fldCharType="separate"/>
          </w:r>
          <w:r>
            <w:rPr>
              <w:rStyle w:val="SubttuloCarter"/>
              <w:lang w:bidi="pt-PT"/>
            </w:rPr>
            <w:t>janeiro 26</w:t>
          </w:r>
          <w:r w:rsidRPr="00D86945">
            <w:rPr>
              <w:rStyle w:val="SubttuloCarter"/>
              <w:b/>
              <w:lang w:bidi="pt-PT"/>
            </w:rPr>
            <w:fldChar w:fldCharType="end"/>
          </w:r>
        </w:p>
      </w:docPartBody>
    </w:docPart>
    <w:docPart>
      <w:docPartPr>
        <w:name w:val="7F3DD4B39A6E45429D9D562C4328270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CC385ED-84F8-47DC-A545-18E03AD6007D}"/>
      </w:docPartPr>
      <w:docPartBody>
        <w:p w:rsidR="00EE5B29" w:rsidRDefault="009F18C2">
          <w:pPr>
            <w:pStyle w:val="7F3DD4B39A6E45429D9D562C43282704"/>
          </w:pPr>
          <w:r>
            <w:rPr>
              <w:lang w:bidi="pt-PT"/>
            </w:rPr>
            <w:t>NOME DA EMPRESA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3F5"/>
    <w:rsid w:val="00155E87"/>
    <w:rsid w:val="001763F5"/>
    <w:rsid w:val="001D6970"/>
    <w:rsid w:val="002F1F2C"/>
    <w:rsid w:val="003D75A6"/>
    <w:rsid w:val="0080742C"/>
    <w:rsid w:val="009F18C2"/>
    <w:rsid w:val="00A45E50"/>
    <w:rsid w:val="00A9769D"/>
    <w:rsid w:val="00AA025C"/>
    <w:rsid w:val="00AF1EDB"/>
    <w:rsid w:val="00EE5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arte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ter">
    <w:name w:val="Subtítulo Caráter"/>
    <w:basedOn w:val="Tipodeletrapredefinidodopargrafo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BB8028C9AD5D449BBAC8EDB33B700091">
    <w:name w:val="BB8028C9AD5D449BBAC8EDB33B700091"/>
  </w:style>
  <w:style w:type="paragraph" w:customStyle="1" w:styleId="7F3DD4B39A6E45429D9D562C43282704">
    <w:name w:val="7F3DD4B39A6E45429D9D562C432827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7E2823-AF4A-4FF4-955F-6B865B22C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{31BC3AA6-A3F6-4E17-9B52-E445C3214FF5}tf16392850_win32</Template>
  <TotalTime>920</TotalTime>
  <Pages>8</Pages>
  <Words>978</Words>
  <Characters>5285</Characters>
  <Application>Microsoft Office Word</Application>
  <DocSecurity>0</DocSecurity>
  <Lines>44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Catarina Teixeira</dc:creator>
  <cp:keywords/>
  <cp:lastModifiedBy>Nuno José da Silva Antunes</cp:lastModifiedBy>
  <cp:revision>7</cp:revision>
  <cp:lastPrinted>2022-05-20T22:47:00Z</cp:lastPrinted>
  <dcterms:created xsi:type="dcterms:W3CDTF">2022-06-06T13:29:00Z</dcterms:created>
  <dcterms:modified xsi:type="dcterms:W3CDTF">2022-06-07T23:38:00Z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